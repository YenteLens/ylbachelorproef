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C7AD6" w14:textId="6A8F7FA4" w:rsidR="002600A3" w:rsidRDefault="006A17FA" w:rsidP="00B62D39">
      <w:pPr>
        <w:pStyle w:val="Kop1"/>
        <w:spacing w:before="120" w:after="0"/>
        <w:jc w:val="center"/>
        <w:rPr>
          <w:lang w:val="nl-BE"/>
        </w:rPr>
      </w:pPr>
      <w:r>
        <w:rPr>
          <w:lang w:val="nl-BE"/>
        </w:rPr>
        <w:t xml:space="preserve">Opstartverslag </w:t>
      </w:r>
      <w:proofErr w:type="spellStart"/>
      <w:r w:rsidR="002600A3">
        <w:rPr>
          <w:lang w:val="nl-BE"/>
        </w:rPr>
        <w:t>bachelorproef</w:t>
      </w:r>
      <w:proofErr w:type="spellEnd"/>
    </w:p>
    <w:p w14:paraId="59C6C888" w14:textId="7DD155B4" w:rsidR="0041285F" w:rsidRDefault="006A17FA" w:rsidP="00B62D39">
      <w:pPr>
        <w:pStyle w:val="Kop1"/>
        <w:spacing w:before="120" w:after="0"/>
        <w:jc w:val="center"/>
        <w:rPr>
          <w:lang w:val="nl-BE"/>
        </w:rPr>
      </w:pPr>
      <w:r>
        <w:rPr>
          <w:lang w:val="nl-BE"/>
        </w:rPr>
        <w:t>student + promotoren</w:t>
      </w:r>
      <w:r w:rsidR="0041285F">
        <w:rPr>
          <w:lang w:val="nl-BE"/>
        </w:rPr>
        <w:t xml:space="preserve"> </w:t>
      </w:r>
    </w:p>
    <w:p w14:paraId="4B1B5B4B" w14:textId="77777777" w:rsidR="00E525DE" w:rsidRDefault="00E525DE" w:rsidP="00E525DE">
      <w:pPr>
        <w:rPr>
          <w:lang w:val="nl-BE"/>
        </w:rPr>
      </w:pPr>
    </w:p>
    <w:p w14:paraId="0EC7CDF0" w14:textId="77777777" w:rsidR="00E525DE" w:rsidRPr="00E525DE" w:rsidRDefault="00E525DE" w:rsidP="00E525DE">
      <w:pPr>
        <w:rPr>
          <w:lang w:val="nl-BE"/>
        </w:rPr>
      </w:pPr>
    </w:p>
    <w:p w14:paraId="222EDB30" w14:textId="77777777" w:rsidR="005E0B3A" w:rsidRDefault="005E0B3A" w:rsidP="005E0B3A">
      <w:pPr>
        <w:rPr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E2BC4" w14:paraId="107722BD" w14:textId="77777777" w:rsidTr="00DA4D8C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7B0B0B0" w14:textId="7EBB8D4F" w:rsidR="002E2BC4" w:rsidRDefault="002E2BC4" w:rsidP="00663056">
            <w:pPr>
              <w:spacing w:before="240" w:after="240"/>
            </w:pPr>
            <w:r w:rsidRPr="00663056">
              <w:rPr>
                <w:b/>
                <w:bCs/>
              </w:rPr>
              <w:t>Gegevens student(en)</w:t>
            </w:r>
          </w:p>
        </w:tc>
      </w:tr>
      <w:tr w:rsidR="002600A3" w14:paraId="4E24116D" w14:textId="77777777" w:rsidTr="002600A3">
        <w:tc>
          <w:tcPr>
            <w:tcW w:w="4814" w:type="dxa"/>
          </w:tcPr>
          <w:p w14:paraId="1D9D1BAA" w14:textId="77777777" w:rsidR="002E2BC4" w:rsidRPr="0020354A" w:rsidRDefault="002E2BC4" w:rsidP="002E2BC4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Student 1: </w:t>
            </w:r>
            <w:r w:rsidRPr="0039267D">
              <w:rPr>
                <w:rFonts w:cstheme="minorHAnsi"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318784191"/>
                <w:placeholder>
                  <w:docPart w:val="D25CE0673C764D83ACED16DF247998AA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2F3B1689" w14:textId="77777777" w:rsidR="002E2BC4" w:rsidRPr="00F1637C" w:rsidRDefault="002E2BC4" w:rsidP="002E2BC4">
            <w:pPr>
              <w:spacing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Opleiding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eastAsia="nl-BE"/>
                </w:rPr>
                <w:id w:val="-580440303"/>
                <w:placeholder>
                  <w:docPart w:val="D58EE5D516184CC19AE9CAE41C544F16"/>
                </w:placeholder>
                <w:showingPlcHdr/>
                <w:comboBox>
                  <w:listItem w:value="Kies een item."/>
                  <w:listItem w:displayText="Autotechnologie" w:value="Autotechnologie"/>
                  <w:listItem w:displayText="Elektromechanica" w:value="Elektromechanica"/>
                  <w:listItem w:displayText="Elektronica-ICT" w:value="Elektronica-ICT"/>
                  <w:listItem w:displayText="Ontwerp- en Productietechnologie" w:value="Ontwerp- en Productietechnologie"/>
                </w:comboBox>
              </w:sdtPr>
              <w:sdtContent>
                <w:r w:rsidRPr="00EA1196">
                  <w:rPr>
                    <w:rStyle w:val="Tekstvantijdelijkeaanduiding"/>
                  </w:rPr>
                  <w:t>Kies een item.</w:t>
                </w:r>
              </w:sdtContent>
            </w:sdt>
          </w:p>
          <w:p w14:paraId="457C551F" w14:textId="08DC4E14" w:rsidR="002600A3" w:rsidRDefault="002E2BC4" w:rsidP="002E2BC4">
            <w:pPr>
              <w:spacing w:after="240"/>
            </w:pP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GSM: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24103008"/>
                <w:placeholder>
                  <w:docPart w:val="3BAEE2E8FAD943B29E42369448E387E0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</w:tc>
        <w:tc>
          <w:tcPr>
            <w:tcW w:w="4814" w:type="dxa"/>
          </w:tcPr>
          <w:p w14:paraId="7DEA5A4A" w14:textId="02BBD8E2" w:rsidR="002E2BC4" w:rsidRPr="0020354A" w:rsidRDefault="002E2BC4" w:rsidP="002E2BC4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Student 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2</w:t>
            </w: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r w:rsidRPr="0039267D">
              <w:rPr>
                <w:rFonts w:cstheme="minorHAnsi"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918989821"/>
                <w:placeholder>
                  <w:docPart w:val="BD36578FB155482AB3DEEBB471BCD948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2296C305" w14:textId="77777777" w:rsidR="002E2BC4" w:rsidRPr="00F1637C" w:rsidRDefault="002E2BC4" w:rsidP="002E2BC4">
            <w:pPr>
              <w:spacing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Opleiding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eastAsia="nl-BE"/>
                </w:rPr>
                <w:id w:val="1759714828"/>
                <w:placeholder>
                  <w:docPart w:val="6018E73751F544F0BAF14699309B7BDC"/>
                </w:placeholder>
                <w:showingPlcHdr/>
                <w:comboBox>
                  <w:listItem w:value="Kies een item."/>
                  <w:listItem w:displayText="Autotechnologie" w:value="Autotechnologie"/>
                  <w:listItem w:displayText="Elektromechanica" w:value="Elektromechanica"/>
                  <w:listItem w:displayText="Elektronica-ICT" w:value="Elektronica-ICT"/>
                  <w:listItem w:displayText="Ontwerp- en Productietechnologie" w:value="Ontwerp- en Productietechnologie"/>
                </w:comboBox>
              </w:sdtPr>
              <w:sdtContent>
                <w:r w:rsidRPr="00EA1196">
                  <w:rPr>
                    <w:rStyle w:val="Tekstvantijdelijkeaanduiding"/>
                  </w:rPr>
                  <w:t>Kies een item.</w:t>
                </w:r>
              </w:sdtContent>
            </w:sdt>
          </w:p>
          <w:p w14:paraId="4DDA6366" w14:textId="0CC44D4B" w:rsidR="002600A3" w:rsidRDefault="002E2BC4" w:rsidP="002E2BC4">
            <w:pPr>
              <w:spacing w:after="240"/>
            </w:pP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GSM: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28417836"/>
                <w:placeholder>
                  <w:docPart w:val="D0510106777A4C6B987E07F707E3ADAE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</w:tc>
      </w:tr>
      <w:tr w:rsidR="002E2BC4" w14:paraId="302C3E29" w14:textId="77777777" w:rsidTr="002E2BC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5113507" w14:textId="70F8328D" w:rsidR="002E2BC4" w:rsidRDefault="002E2BC4" w:rsidP="002E2BC4">
            <w:pPr>
              <w:spacing w:before="240" w:after="240"/>
            </w:pPr>
            <w:r w:rsidRPr="00663056">
              <w:rPr>
                <w:b/>
                <w:bCs/>
              </w:rPr>
              <w:t xml:space="preserve">Gegevens </w:t>
            </w:r>
            <w:r>
              <w:rPr>
                <w:b/>
                <w:bCs/>
              </w:rPr>
              <w:t>bedrijf / instelling</w:t>
            </w:r>
          </w:p>
        </w:tc>
      </w:tr>
      <w:tr w:rsidR="002E2BC4" w14:paraId="6CAACE1F" w14:textId="77777777" w:rsidTr="00C76C8F">
        <w:tc>
          <w:tcPr>
            <w:tcW w:w="9628" w:type="dxa"/>
            <w:gridSpan w:val="2"/>
          </w:tcPr>
          <w:p w14:paraId="18093E6E" w14:textId="77777777" w:rsidR="002E2BC4" w:rsidRPr="0020354A" w:rsidRDefault="002E2BC4" w:rsidP="002E2BC4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Naam</w:t>
            </w: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r w:rsidRPr="0039267D">
              <w:rPr>
                <w:rFonts w:cstheme="minorHAnsi"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1117917711"/>
                <w:placeholder>
                  <w:docPart w:val="0A20D43AB7C0446F86EFAE567E9DB1B4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35ACD309" w14:textId="2114DB4A" w:rsidR="002E2BC4" w:rsidRPr="00F1637C" w:rsidRDefault="002E2BC4" w:rsidP="002E2BC4">
            <w:pPr>
              <w:spacing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Adres: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2134238677"/>
                <w:placeholder>
                  <w:docPart w:val="B3B649974FF049659D5C2126AF6128A0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6806EC79" w14:textId="325C06E2" w:rsidR="002E2BC4" w:rsidRDefault="002E2BC4" w:rsidP="002E2BC4">
            <w:pPr>
              <w:spacing w:after="240"/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Tel</w:t>
            </w: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: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2071563152"/>
                <w:placeholder>
                  <w:docPart w:val="8E900F6C724E4AC2893BD5801F57E5A1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</w:tc>
      </w:tr>
      <w:tr w:rsidR="002E2BC4" w14:paraId="0F52894C" w14:textId="77777777" w:rsidTr="002E2BC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570B167" w14:textId="46725483" w:rsidR="002E2BC4" w:rsidRDefault="002E2BC4" w:rsidP="002E2BC4">
            <w:pPr>
              <w:spacing w:before="240"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 w:rsidRPr="00663056">
              <w:rPr>
                <w:b/>
                <w:bCs/>
              </w:rPr>
              <w:t xml:space="preserve">Gegevens </w:t>
            </w:r>
            <w:proofErr w:type="spellStart"/>
            <w:r>
              <w:rPr>
                <w:b/>
                <w:bCs/>
              </w:rPr>
              <w:t>bedrijfspromoter</w:t>
            </w:r>
            <w:proofErr w:type="spellEnd"/>
          </w:p>
        </w:tc>
      </w:tr>
      <w:tr w:rsidR="002E2BC4" w14:paraId="5E0187CF" w14:textId="77777777" w:rsidTr="00DF1041">
        <w:tc>
          <w:tcPr>
            <w:tcW w:w="4814" w:type="dxa"/>
          </w:tcPr>
          <w:p w14:paraId="3C3006FF" w14:textId="77777777" w:rsidR="002E2BC4" w:rsidRPr="0020354A" w:rsidRDefault="002E2BC4" w:rsidP="002E2BC4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Naam</w:t>
            </w: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r w:rsidRPr="0039267D">
              <w:rPr>
                <w:rFonts w:cstheme="minorHAnsi"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850078808"/>
                <w:placeholder>
                  <w:docPart w:val="DA6997E334EA40D0B77BD12D33782AEE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021B47C4" w14:textId="13057B07" w:rsidR="002E2BC4" w:rsidRDefault="002E2BC4" w:rsidP="002E2BC4">
            <w:pPr>
              <w:spacing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Functie: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1497756646"/>
                <w:placeholder>
                  <w:docPart w:val="EF3B399247144F44815F3FDBA33B1CB7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268F5D80" w14:textId="6B9CCA6C" w:rsidR="002E2BC4" w:rsidRPr="00F1637C" w:rsidRDefault="002E2BC4" w:rsidP="002E2BC4">
            <w:pPr>
              <w:spacing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Afdeling</w:t>
            </w:r>
            <w:r w:rsidRPr="00F1637C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:</w:t>
            </w: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563690485"/>
                <w:placeholder>
                  <w:docPart w:val="4DB685C9009E42F8AA2C307636D1D392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</w:tc>
        <w:tc>
          <w:tcPr>
            <w:tcW w:w="4814" w:type="dxa"/>
          </w:tcPr>
          <w:p w14:paraId="25132D49" w14:textId="37F8ED6F" w:rsidR="002E2BC4" w:rsidRPr="0020354A" w:rsidRDefault="002E2BC4" w:rsidP="002E2BC4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Tel/GSM</w:t>
            </w:r>
            <w:r w:rsidRPr="0039267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: </w:t>
            </w:r>
            <w:r w:rsidRPr="0039267D">
              <w:rPr>
                <w:rFonts w:cstheme="minorHAnsi"/>
                <w:color w:val="000000"/>
                <w:shd w:val="clear" w:color="auto" w:fill="FFFFFF"/>
                <w:lang w:eastAsia="nl-BE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394211155"/>
                <w:placeholder>
                  <w:docPart w:val="97830B99F2834C90AC9AA9DDA5D3E88E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6BBD1438" w14:textId="797987E1" w:rsidR="002E2BC4" w:rsidRDefault="002E2BC4" w:rsidP="002E2BC4">
            <w:pPr>
              <w:spacing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Email: </w:t>
            </w: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688919338"/>
                <w:placeholder>
                  <w:docPart w:val="80539B9FC93E4D9EA13DA9A3DBD2A66E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3643B19C" w14:textId="465EB468" w:rsidR="002E2BC4" w:rsidRDefault="002E2BC4" w:rsidP="002E2BC4">
            <w:pPr>
              <w:spacing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</w:p>
        </w:tc>
      </w:tr>
    </w:tbl>
    <w:p w14:paraId="7F5801B2" w14:textId="77777777" w:rsidR="00C234BD" w:rsidRDefault="00C234BD" w:rsidP="00C234BD">
      <w:pPr>
        <w:rPr>
          <w:rFonts w:cs="Arial"/>
          <w:bCs/>
          <w:noProof/>
          <w:sz w:val="22"/>
        </w:rPr>
      </w:pPr>
    </w:p>
    <w:p w14:paraId="722FF66A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5869F896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640EF1EC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0B1FC594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4E26163B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102A0DAC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1DD5D802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52E9EC07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5F9CE1FF" w14:textId="77777777" w:rsidR="002F5E70" w:rsidRDefault="002F5E70" w:rsidP="00C234BD">
      <w:pPr>
        <w:rPr>
          <w:rFonts w:cs="Arial"/>
          <w:bCs/>
          <w:noProof/>
          <w:sz w:val="22"/>
        </w:rPr>
      </w:pPr>
    </w:p>
    <w:p w14:paraId="57A86CB6" w14:textId="77777777" w:rsidR="002F5E70" w:rsidRDefault="002F5E70" w:rsidP="00C234BD">
      <w:pPr>
        <w:rPr>
          <w:rFonts w:cs="Arial"/>
          <w:bCs/>
          <w:noProof/>
          <w:sz w:val="22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5E70" w14:paraId="21072342" w14:textId="77777777" w:rsidTr="00B63C4F">
        <w:tc>
          <w:tcPr>
            <w:tcW w:w="9628" w:type="dxa"/>
            <w:shd w:val="clear" w:color="auto" w:fill="D9D9D9" w:themeFill="background1" w:themeFillShade="D9"/>
          </w:tcPr>
          <w:p w14:paraId="6E572A85" w14:textId="77777777" w:rsidR="002F5E70" w:rsidRDefault="002F5E70" w:rsidP="00B63C4F">
            <w:pPr>
              <w:spacing w:before="240"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  <w:r w:rsidRPr="00663056">
              <w:rPr>
                <w:b/>
                <w:bCs/>
              </w:rPr>
              <w:lastRenderedPageBreak/>
              <w:t xml:space="preserve">Gegevens </w:t>
            </w:r>
            <w:proofErr w:type="spellStart"/>
            <w:r>
              <w:rPr>
                <w:b/>
                <w:bCs/>
              </w:rPr>
              <w:t>bachelorproef</w:t>
            </w:r>
            <w:proofErr w:type="spellEnd"/>
          </w:p>
        </w:tc>
      </w:tr>
      <w:tr w:rsidR="002F5E70" w14:paraId="67A17616" w14:textId="77777777" w:rsidTr="00B63C4F">
        <w:tc>
          <w:tcPr>
            <w:tcW w:w="9628" w:type="dxa"/>
          </w:tcPr>
          <w:p w14:paraId="29E06708" w14:textId="77777777" w:rsidR="002F5E70" w:rsidRPr="00C234BD" w:rsidRDefault="002F5E70" w:rsidP="00B63C4F">
            <w:pPr>
              <w:spacing w:before="240" w:line="480" w:lineRule="auto"/>
              <w:rPr>
                <w:rFonts w:cstheme="minorHAnsi"/>
                <w:noProof/>
                <w:color w:val="000000"/>
                <w:shd w:val="clear" w:color="auto" w:fill="FFFFFF"/>
                <w:lang w:eastAsia="nl-BE"/>
              </w:rPr>
            </w:pPr>
            <w:r w:rsidRPr="00C234B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Titel </w:t>
            </w:r>
            <w:proofErr w:type="spellStart"/>
            <w:r w:rsidRPr="00C234B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>bachelorproef</w:t>
            </w:r>
            <w:proofErr w:type="spellEnd"/>
            <w:r w:rsidRPr="00C234BD"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  <w:t xml:space="preserve"> </w:t>
            </w:r>
          </w:p>
          <w:sdt>
            <w:sdtPr>
              <w:rPr>
                <w:rFonts w:cstheme="minorHAnsi"/>
                <w:b/>
                <w:bCs/>
                <w:color w:val="000000"/>
                <w:shd w:val="clear" w:color="auto" w:fill="FFFFFF"/>
                <w:lang w:val="en-US" w:eastAsia="nl-BE"/>
              </w:rPr>
              <w:id w:val="70244897"/>
              <w:placeholder>
                <w:docPart w:val="222AB16615E34589A7E49E56E5CCEAA1"/>
              </w:placeholder>
            </w:sdtPr>
            <w:sdtContent>
              <w:p w14:paraId="20DD5F65" w14:textId="77777777" w:rsidR="002F5E70" w:rsidRDefault="002F5E70" w:rsidP="00B63C4F">
                <w:pPr>
                  <w:spacing w:before="240" w:line="480" w:lineRule="auto"/>
                  <w:rPr>
                    <w:rFonts w:cstheme="minorHAnsi"/>
                    <w:b/>
                    <w:bCs/>
                    <w:color w:val="000000"/>
                    <w:shd w:val="clear" w:color="auto" w:fill="FFFFFF"/>
                    <w:lang w:eastAsia="nl-BE"/>
                  </w:rPr>
                </w:pPr>
                <w:sdt>
                  <w:sdtPr>
                    <w:rPr>
                      <w:rFonts w:cstheme="minorHAnsi"/>
                      <w:color w:val="000000"/>
                      <w:shd w:val="clear" w:color="auto" w:fill="FFFFFF"/>
                      <w:lang w:val="en-US" w:eastAsia="nl-BE"/>
                    </w:rPr>
                    <w:id w:val="-1801683370"/>
                    <w:placeholder>
                      <w:docPart w:val="EA11C18D1D76461485B79783B81A4177"/>
                    </w:placeholder>
                    <w:showingPlcHdr/>
                  </w:sdtPr>
                  <w:sdtContent>
                    <w:r w:rsidRPr="001741EF">
                      <w:rPr>
                        <w:rStyle w:val="Tekstvantijdelijkeaanduiding"/>
                      </w:rPr>
                      <w:t>Klik of tik om tekst in te voeren.</w:t>
                    </w:r>
                  </w:sdtContent>
                </w:sdt>
              </w:p>
            </w:sdtContent>
          </w:sdt>
        </w:tc>
      </w:tr>
      <w:tr w:rsidR="002F5E70" w14:paraId="516C1FBB" w14:textId="77777777" w:rsidTr="00B63C4F">
        <w:tc>
          <w:tcPr>
            <w:tcW w:w="9628" w:type="dxa"/>
          </w:tcPr>
          <w:p w14:paraId="383C2660" w14:textId="77777777" w:rsidR="002F5E70" w:rsidRDefault="002F5E70" w:rsidP="00B63C4F">
            <w:pPr>
              <w:spacing w:before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Omschrijving van het probleem </w:t>
            </w:r>
          </w:p>
          <w:p w14:paraId="7698F86E" w14:textId="77777777" w:rsidR="002F5E70" w:rsidRDefault="002F5E70" w:rsidP="00B63C4F">
            <w:pPr>
              <w:spacing w:line="480" w:lineRule="auto"/>
              <w:rPr>
                <w:b/>
                <w:bCs/>
              </w:rPr>
            </w:pP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866513232"/>
                <w:placeholder>
                  <w:docPart w:val="160AF35ACED64EBBBCB83BD22F3CAAFA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657F7FB5" w14:textId="77777777" w:rsidR="002F5E70" w:rsidRDefault="002F5E70" w:rsidP="00B63C4F">
            <w:pPr>
              <w:spacing w:before="240" w:line="480" w:lineRule="auto"/>
              <w:rPr>
                <w:b/>
                <w:bCs/>
              </w:rPr>
            </w:pPr>
          </w:p>
          <w:p w14:paraId="4B877387" w14:textId="77777777" w:rsidR="002F5E70" w:rsidRDefault="002F5E70" w:rsidP="00B63C4F">
            <w:pPr>
              <w:spacing w:before="240" w:line="480" w:lineRule="auto"/>
              <w:rPr>
                <w:b/>
                <w:bCs/>
              </w:rPr>
            </w:pPr>
          </w:p>
          <w:p w14:paraId="6C353CD8" w14:textId="77777777" w:rsidR="006D1CA6" w:rsidRDefault="006D1CA6" w:rsidP="00B63C4F">
            <w:pPr>
              <w:spacing w:before="240" w:line="480" w:lineRule="auto"/>
              <w:rPr>
                <w:b/>
                <w:bCs/>
              </w:rPr>
            </w:pPr>
          </w:p>
        </w:tc>
      </w:tr>
      <w:tr w:rsidR="002F5E70" w14:paraId="7C4CB90F" w14:textId="77777777" w:rsidTr="00B63C4F">
        <w:tc>
          <w:tcPr>
            <w:tcW w:w="9628" w:type="dxa"/>
          </w:tcPr>
          <w:p w14:paraId="3C0A2D1D" w14:textId="77777777" w:rsidR="002F5E70" w:rsidRPr="00C234BD" w:rsidRDefault="002F5E70" w:rsidP="00B63C4F">
            <w:pPr>
              <w:spacing w:before="240" w:line="480" w:lineRule="auto"/>
              <w:rPr>
                <w:b/>
                <w:bCs/>
              </w:rPr>
            </w:pPr>
            <w:r w:rsidRPr="00C234BD">
              <w:rPr>
                <w:b/>
                <w:bCs/>
              </w:rPr>
              <w:t xml:space="preserve">Doelstellingen van de </w:t>
            </w:r>
            <w:proofErr w:type="spellStart"/>
            <w:r w:rsidRPr="00C234BD">
              <w:rPr>
                <w:b/>
                <w:bCs/>
              </w:rPr>
              <w:t>bachelorproef</w:t>
            </w:r>
            <w:proofErr w:type="spellEnd"/>
            <w:r w:rsidRPr="00C234BD">
              <w:rPr>
                <w:b/>
                <w:bCs/>
              </w:rPr>
              <w:t xml:space="preserve"> (kwantitatief en meetbaar)</w:t>
            </w:r>
          </w:p>
          <w:p w14:paraId="6D7185C1" w14:textId="77777777" w:rsidR="002F5E70" w:rsidRPr="00C234BD" w:rsidRDefault="002F5E70" w:rsidP="00B63C4F">
            <w:pPr>
              <w:spacing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1096093608"/>
                <w:placeholder>
                  <w:docPart w:val="B6A7C845E16A4710AD84864188EA62CC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37251D3F" w14:textId="77777777" w:rsidR="002F5E70" w:rsidRPr="00C234BD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25DFD587" w14:textId="77777777" w:rsidR="002F5E70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170F5524" w14:textId="77777777" w:rsidR="002F5E70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4242094A" w14:textId="77777777" w:rsidR="002F5E70" w:rsidRPr="00C234BD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7A6B3319" w14:textId="77777777" w:rsidR="002F5E70" w:rsidRPr="00C234BD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7D943067" w14:textId="77777777" w:rsidR="002F5E70" w:rsidRDefault="002F5E70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78FE03AF" w14:textId="77777777" w:rsidR="006D1CA6" w:rsidRPr="00C234BD" w:rsidRDefault="006D1CA6" w:rsidP="00B63C4F">
            <w:pPr>
              <w:spacing w:before="240" w:after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3911D608" w14:textId="77777777" w:rsidR="002F5E70" w:rsidRPr="00C234BD" w:rsidRDefault="002F5E70" w:rsidP="00B63C4F">
            <w:pPr>
              <w:spacing w:before="240" w:line="480" w:lineRule="auto"/>
              <w:rPr>
                <w:rFonts w:cstheme="minorHAnsi"/>
                <w:b/>
                <w:bCs/>
                <w:color w:val="000000"/>
                <w:shd w:val="clear" w:color="auto" w:fill="FFFFFF"/>
                <w:lang w:eastAsia="nl-BE"/>
              </w:rPr>
            </w:pPr>
          </w:p>
        </w:tc>
      </w:tr>
      <w:tr w:rsidR="002F5E70" w14:paraId="2A8AFEA2" w14:textId="77777777" w:rsidTr="00B63C4F">
        <w:tc>
          <w:tcPr>
            <w:tcW w:w="9628" w:type="dxa"/>
          </w:tcPr>
          <w:p w14:paraId="26647195" w14:textId="77777777" w:rsidR="002F5E70" w:rsidRPr="00C234BD" w:rsidRDefault="002F5E70" w:rsidP="00B63C4F">
            <w:pPr>
              <w:spacing w:before="240" w:line="480" w:lineRule="auto"/>
              <w:rPr>
                <w:b/>
                <w:bCs/>
              </w:rPr>
            </w:pPr>
            <w:r w:rsidRPr="00FC4DBB">
              <w:rPr>
                <w:b/>
                <w:bCs/>
              </w:rPr>
              <w:lastRenderedPageBreak/>
              <w:t>Gewenst resultaat</w:t>
            </w:r>
            <w:r>
              <w:rPr>
                <w:b/>
                <w:bCs/>
              </w:rPr>
              <w:t>: w</w:t>
            </w:r>
            <w:r w:rsidRPr="00FC4DBB">
              <w:rPr>
                <w:b/>
                <w:bCs/>
              </w:rPr>
              <w:t xml:space="preserve">at moet er </w:t>
            </w:r>
            <w:r>
              <w:rPr>
                <w:b/>
                <w:bCs/>
              </w:rPr>
              <w:t>(</w:t>
            </w:r>
            <w:r w:rsidRPr="00FC4DBB">
              <w:rPr>
                <w:b/>
                <w:bCs/>
              </w:rPr>
              <w:t>minimaal</w:t>
            </w:r>
            <w:r>
              <w:rPr>
                <w:b/>
                <w:bCs/>
              </w:rPr>
              <w:t>)</w:t>
            </w:r>
            <w:r w:rsidRPr="00FC4DBB">
              <w:rPr>
                <w:b/>
                <w:bCs/>
              </w:rPr>
              <w:t xml:space="preserve"> opgeleverd worden?</w:t>
            </w:r>
          </w:p>
          <w:p w14:paraId="766621CA" w14:textId="77777777" w:rsidR="002F5E70" w:rsidRPr="00C234BD" w:rsidRDefault="002F5E70" w:rsidP="00B63C4F">
            <w:pPr>
              <w:spacing w:line="480" w:lineRule="auto"/>
            </w:pP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-631712869"/>
                <w:placeholder>
                  <w:docPart w:val="0526AEB747914C03B9A7345360A7591F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472B3938" w14:textId="77777777" w:rsidR="002F5E70" w:rsidRDefault="002F5E70" w:rsidP="00B63C4F">
            <w:pPr>
              <w:spacing w:before="240" w:line="480" w:lineRule="auto"/>
            </w:pPr>
          </w:p>
          <w:p w14:paraId="603EF67A" w14:textId="77777777" w:rsidR="002F5E70" w:rsidRDefault="002F5E70" w:rsidP="00B63C4F">
            <w:pPr>
              <w:spacing w:before="240" w:line="480" w:lineRule="auto"/>
            </w:pPr>
          </w:p>
          <w:p w14:paraId="1A3F7C71" w14:textId="77777777" w:rsidR="002F5E70" w:rsidRDefault="002F5E70" w:rsidP="00B63C4F">
            <w:pPr>
              <w:spacing w:before="240" w:line="480" w:lineRule="auto"/>
            </w:pPr>
          </w:p>
          <w:p w14:paraId="1095C54F" w14:textId="77777777" w:rsidR="002F5E70" w:rsidRPr="00C234BD" w:rsidRDefault="002F5E70" w:rsidP="00B63C4F">
            <w:pPr>
              <w:spacing w:before="240" w:line="480" w:lineRule="auto"/>
            </w:pPr>
          </w:p>
          <w:p w14:paraId="5CBF1B66" w14:textId="77777777" w:rsidR="002F5E70" w:rsidRPr="00C234BD" w:rsidRDefault="002F5E70" w:rsidP="00B63C4F">
            <w:pPr>
              <w:spacing w:before="240" w:line="480" w:lineRule="auto"/>
              <w:rPr>
                <w:b/>
                <w:bCs/>
              </w:rPr>
            </w:pPr>
          </w:p>
        </w:tc>
      </w:tr>
      <w:tr w:rsidR="002F5E70" w14:paraId="367D259A" w14:textId="77777777" w:rsidTr="00B63C4F">
        <w:tc>
          <w:tcPr>
            <w:tcW w:w="9628" w:type="dxa"/>
          </w:tcPr>
          <w:p w14:paraId="315759E1" w14:textId="77777777" w:rsidR="002F5E70" w:rsidRDefault="002F5E70" w:rsidP="00B63C4F">
            <w:pPr>
              <w:spacing w:before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Wat is de planning (activiteiten van de student + includeer ook planning m.b.t. het schrijven van de scriptie)?</w:t>
            </w:r>
          </w:p>
          <w:p w14:paraId="7F1FDC15" w14:textId="77777777" w:rsidR="002F5E70" w:rsidRPr="00E525DE" w:rsidRDefault="002F5E70" w:rsidP="00B63C4F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  <w:sdt>
              <w:sdtPr>
                <w:rPr>
                  <w:rFonts w:cstheme="minorHAnsi"/>
                  <w:color w:val="000000"/>
                  <w:shd w:val="clear" w:color="auto" w:fill="FFFFFF"/>
                  <w:lang w:val="en-US" w:eastAsia="nl-BE"/>
                </w:rPr>
                <w:id w:val="941190710"/>
                <w:placeholder>
                  <w:docPart w:val="A6B534BDB1D94FB59DF29E1994D01772"/>
                </w:placeholder>
                <w:showingPlcHdr/>
              </w:sdtPr>
              <w:sdtContent>
                <w:r w:rsidRPr="001741EF">
                  <w:rPr>
                    <w:rStyle w:val="Tekstvantijdelijkeaanduiding"/>
                  </w:rPr>
                  <w:t>Klik of tik om tekst in te voeren.</w:t>
                </w:r>
              </w:sdtContent>
            </w:sdt>
          </w:p>
          <w:p w14:paraId="044B1F8C" w14:textId="77777777" w:rsidR="002F5E70" w:rsidRPr="00E525DE" w:rsidRDefault="002F5E70" w:rsidP="00B63C4F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5105F289" w14:textId="77777777" w:rsidR="002F5E70" w:rsidRPr="00E525DE" w:rsidRDefault="002F5E70" w:rsidP="00B63C4F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6C363FD8" w14:textId="77777777" w:rsidR="002F5E70" w:rsidRPr="00E525DE" w:rsidRDefault="002F5E70" w:rsidP="00B63C4F">
            <w:pPr>
              <w:spacing w:before="240" w:line="480" w:lineRule="auto"/>
              <w:rPr>
                <w:rFonts w:cstheme="minorHAnsi"/>
                <w:color w:val="000000"/>
                <w:shd w:val="clear" w:color="auto" w:fill="FFFFFF"/>
                <w:lang w:eastAsia="nl-BE"/>
              </w:rPr>
            </w:pPr>
          </w:p>
          <w:p w14:paraId="783C25A5" w14:textId="77777777" w:rsidR="002F5E70" w:rsidRPr="00FC4DBB" w:rsidRDefault="002F5E70" w:rsidP="00B63C4F">
            <w:pPr>
              <w:spacing w:before="240" w:line="480" w:lineRule="auto"/>
              <w:rPr>
                <w:b/>
                <w:bCs/>
              </w:rPr>
            </w:pPr>
          </w:p>
        </w:tc>
      </w:tr>
    </w:tbl>
    <w:p w14:paraId="7A1845C1" w14:textId="77777777" w:rsidR="002F5E70" w:rsidRPr="005E0B3A" w:rsidRDefault="002F5E70" w:rsidP="002F5E70">
      <w:pPr>
        <w:rPr>
          <w:lang w:val="nl-BE"/>
        </w:rPr>
      </w:pPr>
    </w:p>
    <w:p w14:paraId="103901E4" w14:textId="77777777" w:rsidR="002F5E70" w:rsidRPr="006A17FA" w:rsidRDefault="002F5E70" w:rsidP="002F5E70">
      <w:pPr>
        <w:rPr>
          <w:lang w:val="nl-BE"/>
        </w:rPr>
      </w:pPr>
    </w:p>
    <w:p w14:paraId="760A3635" w14:textId="77777777" w:rsidR="002F5E70" w:rsidRDefault="002F5E70" w:rsidP="002F5E70">
      <w:pPr>
        <w:rPr>
          <w:rFonts w:cs="Arial"/>
          <w:bCs/>
          <w:noProof/>
          <w:sz w:val="22"/>
        </w:rPr>
      </w:pPr>
    </w:p>
    <w:p w14:paraId="2D714B01" w14:textId="77777777" w:rsidR="002F5E70" w:rsidRPr="005222A5" w:rsidRDefault="002F5E70" w:rsidP="00C234BD">
      <w:pPr>
        <w:rPr>
          <w:rFonts w:cs="Arial"/>
          <w:bCs/>
          <w:noProof/>
          <w:sz w:val="22"/>
        </w:rPr>
      </w:pPr>
    </w:p>
    <w:p w14:paraId="283060D4" w14:textId="62020CDA" w:rsidR="00C234BD" w:rsidRPr="00617B58" w:rsidRDefault="00C234BD" w:rsidP="00C234BD">
      <w:pPr>
        <w:spacing w:line="340" w:lineRule="atLeast"/>
        <w:rPr>
          <w:rFonts w:cs="Arial"/>
          <w:sz w:val="22"/>
        </w:rPr>
      </w:pPr>
      <w:r w:rsidRPr="005222A5">
        <w:rPr>
          <w:rFonts w:cs="Arial"/>
          <w:b/>
          <w:bCs/>
          <w:sz w:val="22"/>
        </w:rPr>
        <w:t>Opgemaakt te</w:t>
      </w:r>
      <w:r w:rsidRPr="005222A5">
        <w:rPr>
          <w:rFonts w:cs="Arial"/>
          <w:sz w:val="22"/>
        </w:rPr>
        <w:t xml:space="preserve">    </w:t>
      </w:r>
      <w:sdt>
        <w:sdtPr>
          <w:rPr>
            <w:rFonts w:cs="Arial"/>
            <w:sz w:val="22"/>
          </w:rPr>
          <w:id w:val="1298792378"/>
          <w:placeholder>
            <w:docPart w:val="4232F19B338F4BF9AC5A1D4C8777F708"/>
          </w:placeholder>
          <w:showingPlcHdr/>
        </w:sdtPr>
        <w:sdtContent>
          <w:r w:rsidRPr="005222A5">
            <w:rPr>
              <w:rStyle w:val="Tekstvantijdelijkeaanduiding"/>
              <w:lang w:val="nl-BE"/>
            </w:rPr>
            <w:t>Klik of tik om tekst in te voeren.</w:t>
          </w:r>
        </w:sdtContent>
      </w:sdt>
      <w:r w:rsidRPr="005222A5">
        <w:rPr>
          <w:rFonts w:cs="Arial"/>
          <w:sz w:val="22"/>
        </w:rPr>
        <w:t xml:space="preserve">                 </w:t>
      </w:r>
      <w:r>
        <w:rPr>
          <w:rFonts w:cs="Arial"/>
          <w:b/>
          <w:bCs/>
          <w:sz w:val="22"/>
        </w:rPr>
        <w:t>o</w:t>
      </w:r>
      <w:r w:rsidRPr="005222A5">
        <w:rPr>
          <w:rFonts w:cs="Arial"/>
          <w:b/>
          <w:bCs/>
          <w:sz w:val="22"/>
        </w:rPr>
        <w:t>p</w:t>
      </w:r>
      <w:r>
        <w:rPr>
          <w:rFonts w:cs="Arial"/>
          <w:b/>
          <w:bCs/>
          <w:sz w:val="22"/>
        </w:rPr>
        <w:t xml:space="preserve">  </w:t>
      </w:r>
      <w:sdt>
        <w:sdtPr>
          <w:rPr>
            <w:rFonts w:cs="Arial"/>
            <w:b/>
            <w:bCs/>
            <w:sz w:val="22"/>
          </w:rPr>
          <w:id w:val="-2123835969"/>
          <w:placeholder>
            <w:docPart w:val="DefaultPlaceholder_-1854013437"/>
          </w:placeholder>
          <w:showingPlcHdr/>
          <w:date>
            <w:dateFormat w:val="d/MM/yyyy"/>
            <w:lid w:val="nl-BE"/>
            <w:storeMappedDataAs w:val="dateTime"/>
            <w:calendar w:val="gregorian"/>
          </w:date>
        </w:sdtPr>
        <w:sdtContent>
          <w:r w:rsidR="00617B58" w:rsidRPr="00D66C17">
            <w:rPr>
              <w:rStyle w:val="Tekstvantijdelijkeaanduiding"/>
            </w:rPr>
            <w:t>Klik of tik om een datum in te voeren.</w:t>
          </w:r>
        </w:sdtContent>
      </w:sdt>
    </w:p>
    <w:p w14:paraId="62FF7CE8" w14:textId="77777777" w:rsidR="00C234BD" w:rsidRPr="005222A5" w:rsidRDefault="00C234BD" w:rsidP="00C234BD">
      <w:pPr>
        <w:spacing w:line="340" w:lineRule="atLeast"/>
        <w:rPr>
          <w:rFonts w:cs="Arial"/>
          <w:sz w:val="22"/>
        </w:rPr>
      </w:pPr>
    </w:p>
    <w:p w14:paraId="7E67AC97" w14:textId="77777777" w:rsidR="00C234BD" w:rsidRPr="005222A5" w:rsidRDefault="00C234BD" w:rsidP="00C234BD">
      <w:pPr>
        <w:spacing w:line="340" w:lineRule="atLeast"/>
        <w:rPr>
          <w:rFonts w:cs="Arial"/>
          <w:b/>
          <w:bCs/>
          <w:sz w:val="22"/>
        </w:rPr>
      </w:pPr>
      <w:r w:rsidRPr="005222A5">
        <w:rPr>
          <w:rFonts w:cs="Arial"/>
          <w:b/>
          <w:bCs/>
          <w:sz w:val="22"/>
        </w:rPr>
        <w:t xml:space="preserve">Handtekeningen </w:t>
      </w:r>
    </w:p>
    <w:p w14:paraId="2A681C57" w14:textId="384CC02F" w:rsidR="00AF15E3" w:rsidRPr="00780CD4" w:rsidRDefault="00C234BD" w:rsidP="00780CD4">
      <w:pPr>
        <w:spacing w:line="340" w:lineRule="atLeast"/>
        <w:rPr>
          <w:rFonts w:cs="Arial"/>
          <w:sz w:val="22"/>
        </w:rPr>
      </w:pPr>
      <w:r w:rsidRPr="005222A5">
        <w:rPr>
          <w:rFonts w:cs="Arial"/>
          <w:sz w:val="22"/>
        </w:rPr>
        <w:t>Bedrijfspromotor</w:t>
      </w:r>
      <w:r w:rsidRPr="005222A5">
        <w:rPr>
          <w:rFonts w:cs="Arial"/>
          <w:sz w:val="22"/>
        </w:rPr>
        <w:tab/>
      </w:r>
      <w:r w:rsidRPr="005222A5">
        <w:rPr>
          <w:rFonts w:cs="Arial"/>
          <w:sz w:val="22"/>
        </w:rPr>
        <w:tab/>
        <w:t>Hogeschoolpromotor</w:t>
      </w:r>
      <w:r w:rsidRPr="005222A5">
        <w:rPr>
          <w:rFonts w:cs="Arial"/>
          <w:sz w:val="22"/>
        </w:rPr>
        <w:tab/>
      </w:r>
      <w:r w:rsidRPr="005222A5">
        <w:rPr>
          <w:rFonts w:cs="Arial"/>
          <w:sz w:val="22"/>
        </w:rPr>
        <w:tab/>
      </w:r>
      <w:r w:rsidRPr="005222A5">
        <w:rPr>
          <w:rFonts w:cs="Arial"/>
          <w:sz w:val="22"/>
        </w:rPr>
        <w:tab/>
        <w:t>Student 1</w:t>
      </w:r>
      <w:r w:rsidRPr="005222A5">
        <w:rPr>
          <w:rFonts w:cs="Arial"/>
          <w:sz w:val="22"/>
        </w:rPr>
        <w:tab/>
      </w:r>
      <w:r w:rsidRPr="005222A5">
        <w:rPr>
          <w:rFonts w:cs="Arial"/>
          <w:sz w:val="22"/>
        </w:rPr>
        <w:tab/>
        <w:t>Student</w:t>
      </w:r>
      <w:r w:rsidR="002F5E70">
        <w:rPr>
          <w:rFonts w:cs="Arial"/>
          <w:sz w:val="22"/>
        </w:rPr>
        <w:t xml:space="preserve"> 2</w:t>
      </w:r>
      <w:r w:rsidRPr="005222A5">
        <w:rPr>
          <w:rFonts w:cs="Arial"/>
          <w:sz w:val="22"/>
        </w:rPr>
        <w:t xml:space="preserve"> </w: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0" distR="0" simplePos="0" relativeHeight="251659264" behindDoc="0" locked="0" layoutInCell="1" allowOverlap="0" wp14:anchorId="5CD027D1" wp14:editId="389471BD">
                <wp:simplePos x="0" y="0"/>
                <wp:positionH relativeFrom="column">
                  <wp:posOffset>-788670</wp:posOffset>
                </wp:positionH>
                <wp:positionV relativeFrom="paragraph">
                  <wp:posOffset>1798320</wp:posOffset>
                </wp:positionV>
                <wp:extent cx="291465" cy="147320"/>
                <wp:effectExtent l="1905" t="2540" r="1905" b="25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EC470" w14:textId="77777777" w:rsidR="00C234BD" w:rsidRPr="0046580B" w:rsidRDefault="00C234BD" w:rsidP="00C234BD">
                            <w:pPr>
                              <w:rPr>
                                <w:color w:val="BFBFBF"/>
                              </w:rPr>
                            </w:pPr>
                            <w:r w:rsidRPr="0046580B">
                              <w:rPr>
                                <w:color w:val="BFBFBF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D027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2.1pt;margin-top:141.6pt;width:22.95pt;height:11.6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" o:allowoverlap="f" filled="f" stroked="f">
                <v:textbox style="mso-fit-shape-to-text:t" inset="0,0,0,0">
                  <w:txbxContent>
                    <w:p w14:paraId="6E5EC470" w14:textId="77777777" w:rsidR="00C234BD" w:rsidRPr="0046580B" w:rsidRDefault="00C234BD" w:rsidP="00C234BD">
                      <w:pPr>
                        <w:rPr>
                          <w:color w:val="BFBFBF"/>
                        </w:rPr>
                      </w:pPr>
                      <w:r w:rsidRPr="0046580B">
                        <w:rPr>
                          <w:color w:val="BFBFBF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F15E3" w:rsidRPr="00780CD4" w:rsidSect="00835113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2552" w:left="1134" w:header="0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DB66F" w14:textId="77777777" w:rsidR="00F04E30" w:rsidRDefault="00F04E30" w:rsidP="009877C2">
      <w:r>
        <w:separator/>
      </w:r>
    </w:p>
  </w:endnote>
  <w:endnote w:type="continuationSeparator" w:id="0">
    <w:p w14:paraId="285AE59F" w14:textId="77777777" w:rsidR="00F04E30" w:rsidRDefault="00F04E30" w:rsidP="00987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3EA60" w14:textId="77777777" w:rsidR="003868CB" w:rsidRDefault="003868CB" w:rsidP="004F4A41">
    <w:r>
      <w:rPr>
        <w:noProof/>
      </w:rPr>
      <w:drawing>
        <wp:anchor distT="0" distB="0" distL="114300" distR="114300" simplePos="0" relativeHeight="251675648" behindDoc="1" locked="0" layoutInCell="1" allowOverlap="1" wp14:anchorId="7E9E4804" wp14:editId="193DCE52">
          <wp:simplePos x="0" y="0"/>
          <wp:positionH relativeFrom="column">
            <wp:posOffset>-798830</wp:posOffset>
          </wp:positionH>
          <wp:positionV relativeFrom="paragraph">
            <wp:posOffset>-1529715</wp:posOffset>
          </wp:positionV>
          <wp:extent cx="3736340" cy="1647825"/>
          <wp:effectExtent l="0" t="0" r="0" b="3175"/>
          <wp:wrapTight wrapText="bothSides">
            <wp:wrapPolygon edited="0">
              <wp:start x="441" y="166"/>
              <wp:lineTo x="0" y="666"/>
              <wp:lineTo x="0" y="21475"/>
              <wp:lineTo x="7269" y="21475"/>
              <wp:lineTo x="7415" y="19145"/>
              <wp:lineTo x="20117" y="17313"/>
              <wp:lineTo x="20484" y="16647"/>
              <wp:lineTo x="19970" y="16314"/>
              <wp:lineTo x="8003" y="13817"/>
              <wp:lineTo x="10939" y="13484"/>
              <wp:lineTo x="10866" y="11487"/>
              <wp:lineTo x="7048" y="11154"/>
              <wp:lineTo x="6461" y="8324"/>
              <wp:lineTo x="5580" y="5993"/>
              <wp:lineTo x="5506" y="4994"/>
              <wp:lineTo x="3965" y="2830"/>
              <wp:lineTo x="3451" y="1332"/>
              <wp:lineTo x="1248" y="166"/>
              <wp:lineTo x="441" y="166"/>
            </wp:wrapPolygon>
          </wp:wrapTight>
          <wp:docPr id="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Graphic 2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51206"/>
                  <a:stretch/>
                </pic:blipFill>
                <pic:spPr bwMode="auto">
                  <a:xfrm>
                    <a:off x="0" y="0"/>
                    <a:ext cx="3736340" cy="1647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99BC" w14:textId="77777777" w:rsidR="001023BC" w:rsidRDefault="004E3C9F" w:rsidP="004F4A41">
    <w:r>
      <w:rPr>
        <w:noProof/>
      </w:rPr>
      <w:drawing>
        <wp:anchor distT="0" distB="0" distL="114300" distR="114300" simplePos="0" relativeHeight="251677696" behindDoc="1" locked="0" layoutInCell="1" allowOverlap="1" wp14:anchorId="7320E5D8" wp14:editId="501E894D">
          <wp:simplePos x="0" y="0"/>
          <wp:positionH relativeFrom="leftMargin">
            <wp:posOffset>0</wp:posOffset>
          </wp:positionH>
          <wp:positionV relativeFrom="bottomMargin">
            <wp:posOffset>-12389</wp:posOffset>
          </wp:positionV>
          <wp:extent cx="7558162" cy="1626868"/>
          <wp:effectExtent l="0" t="0" r="0" b="0"/>
          <wp:wrapNone/>
          <wp:docPr id="7" name="Graphic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162" cy="16268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436609206"/>
        <w:docPartObj>
          <w:docPartGallery w:val="Page Numbers (Bottom of Page)"/>
          <w:docPartUnique/>
        </w:docPartObj>
      </w:sdtPr>
      <w:sdtContent/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B968" w14:textId="77777777" w:rsidR="009C17BF" w:rsidRDefault="009C17BF" w:rsidP="004F4A41">
    <w:r>
      <w:rPr>
        <w:noProof/>
      </w:rPr>
      <w:drawing>
        <wp:anchor distT="0" distB="0" distL="114300" distR="114300" simplePos="0" relativeHeight="251673600" behindDoc="1" locked="0" layoutInCell="1" allowOverlap="1" wp14:anchorId="05FE9C82" wp14:editId="13C6EC2A">
          <wp:simplePos x="0" y="0"/>
          <wp:positionH relativeFrom="leftMargin">
            <wp:align>left</wp:align>
          </wp:positionH>
          <wp:positionV relativeFrom="bottomMargin">
            <wp:align>bottom</wp:align>
          </wp:positionV>
          <wp:extent cx="7559700" cy="1627200"/>
          <wp:effectExtent l="0" t="0" r="0" b="0"/>
          <wp:wrapNone/>
          <wp:docPr id="9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700" cy="162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31C90" w14:textId="77777777" w:rsidR="00F04E30" w:rsidRPr="000B083E" w:rsidRDefault="00F04E30" w:rsidP="009877C2">
      <w:pPr>
        <w:rPr>
          <w:color w:val="999DA5"/>
        </w:rPr>
      </w:pPr>
      <w:r w:rsidRPr="000B083E">
        <w:rPr>
          <w:color w:val="999DA5"/>
        </w:rPr>
        <w:separator/>
      </w:r>
    </w:p>
  </w:footnote>
  <w:footnote w:type="continuationSeparator" w:id="0">
    <w:p w14:paraId="3A01F2F9" w14:textId="77777777" w:rsidR="00F04E30" w:rsidRDefault="00F04E30" w:rsidP="00987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91794" w14:textId="77777777" w:rsidR="000E61F9" w:rsidRDefault="000E61F9" w:rsidP="000E61F9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82FAF" w14:textId="77777777" w:rsidR="00F44BCD" w:rsidRDefault="00F44BCD" w:rsidP="000E61F9">
    <w:pPr>
      <w:jc w:val="center"/>
    </w:pPr>
  </w:p>
  <w:p w14:paraId="758A1421" w14:textId="77777777" w:rsidR="00F44BCD" w:rsidRDefault="00F44BCD" w:rsidP="000E61F9">
    <w:pPr>
      <w:jc w:val="center"/>
    </w:pPr>
  </w:p>
  <w:p w14:paraId="4D3321BC" w14:textId="77777777" w:rsidR="00F44BCD" w:rsidRDefault="00F44BCD" w:rsidP="000E61F9">
    <w:pPr>
      <w:jc w:val="center"/>
    </w:pPr>
  </w:p>
  <w:p w14:paraId="3DA20AEE" w14:textId="77777777" w:rsidR="00F44BCD" w:rsidRDefault="00F44BCD" w:rsidP="000E61F9">
    <w:pPr>
      <w:jc w:val="center"/>
    </w:pPr>
  </w:p>
  <w:p w14:paraId="0C8A19F1" w14:textId="77777777" w:rsidR="00F44BCD" w:rsidRDefault="00F44BCD" w:rsidP="000E61F9">
    <w:pPr>
      <w:jc w:val="center"/>
    </w:pPr>
  </w:p>
  <w:p w14:paraId="2911DEFC" w14:textId="77777777" w:rsidR="00F44BCD" w:rsidRDefault="00F44BCD" w:rsidP="000E61F9">
    <w:pPr>
      <w:jc w:val="center"/>
    </w:pPr>
  </w:p>
  <w:p w14:paraId="2DA4385F" w14:textId="77777777" w:rsidR="00F44BCD" w:rsidRDefault="00F44BCD" w:rsidP="000E61F9">
    <w:pPr>
      <w:jc w:val="center"/>
    </w:pPr>
  </w:p>
  <w:p w14:paraId="58CED6BA" w14:textId="77777777" w:rsidR="000E61F9" w:rsidRDefault="000E61F9" w:rsidP="000E61F9">
    <w:pPr>
      <w:jc w:val="center"/>
    </w:pPr>
  </w:p>
  <w:p w14:paraId="12107C48" w14:textId="77777777" w:rsidR="000E61F9" w:rsidRDefault="000E61F9" w:rsidP="000E61F9">
    <w:pPr>
      <w:jc w:val="center"/>
    </w:pPr>
  </w:p>
  <w:p w14:paraId="1D7CA06A" w14:textId="77777777" w:rsidR="000E61F9" w:rsidRDefault="000E61F9" w:rsidP="000E61F9">
    <w:pPr>
      <w:jc w:val="center"/>
    </w:pPr>
  </w:p>
  <w:p w14:paraId="5122B635" w14:textId="77777777" w:rsidR="009877C2" w:rsidRPr="009877C2" w:rsidRDefault="001023BC" w:rsidP="000E61F9">
    <w:pP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86364D" wp14:editId="3DDDEDF5">
          <wp:simplePos x="0" y="0"/>
          <wp:positionH relativeFrom="page">
            <wp:posOffset>720090</wp:posOffset>
          </wp:positionH>
          <wp:positionV relativeFrom="page">
            <wp:posOffset>540385</wp:posOffset>
          </wp:positionV>
          <wp:extent cx="1219050" cy="486000"/>
          <wp:effectExtent l="0" t="0" r="635" b="0"/>
          <wp:wrapNone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050" cy="4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7A4F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BEEE2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227D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86D3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E62C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0E1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E0050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6C5A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2A6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ECB7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168BD"/>
    <w:multiLevelType w:val="multilevel"/>
    <w:tmpl w:val="72409446"/>
    <w:lvl w:ilvl="0">
      <w:start w:val="1"/>
      <w:numFmt w:val="decimal"/>
      <w:lvlText w:val="%1."/>
      <w:lvlJc w:val="left"/>
      <w:pPr>
        <w:ind w:left="0" w:hanging="425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hanging="425"/>
      </w:pPr>
      <w:rPr>
        <w:rFonts w:hint="default"/>
      </w:rPr>
    </w:lvl>
  </w:abstractNum>
  <w:abstractNum w:abstractNumId="11" w15:restartNumberingAfterBreak="0">
    <w:nsid w:val="041F3948"/>
    <w:multiLevelType w:val="hybridMultilevel"/>
    <w:tmpl w:val="6B8A08CC"/>
    <w:lvl w:ilvl="0" w:tplc="E03C08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997157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13" w15:restartNumberingAfterBreak="0">
    <w:nsid w:val="0EDB1CD4"/>
    <w:multiLevelType w:val="multilevel"/>
    <w:tmpl w:val="72409446"/>
    <w:lvl w:ilvl="0">
      <w:start w:val="1"/>
      <w:numFmt w:val="decimal"/>
      <w:lvlText w:val="%1."/>
      <w:lvlJc w:val="left"/>
      <w:pPr>
        <w:ind w:left="0" w:hanging="425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hanging="425"/>
      </w:pPr>
      <w:rPr>
        <w:rFonts w:hint="default"/>
      </w:rPr>
    </w:lvl>
  </w:abstractNum>
  <w:abstractNum w:abstractNumId="14" w15:restartNumberingAfterBreak="0">
    <w:nsid w:val="12767492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15" w15:restartNumberingAfterBreak="0">
    <w:nsid w:val="1BFC4C1A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16" w15:restartNumberingAfterBreak="0">
    <w:nsid w:val="28520E7A"/>
    <w:multiLevelType w:val="hybridMultilevel"/>
    <w:tmpl w:val="588EA29A"/>
    <w:lvl w:ilvl="0" w:tplc="1F5C8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6432" w:themeColor="background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D36975"/>
    <w:multiLevelType w:val="multilevel"/>
    <w:tmpl w:val="4010109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8" w15:restartNumberingAfterBreak="0">
    <w:nsid w:val="29F8538B"/>
    <w:multiLevelType w:val="multilevel"/>
    <w:tmpl w:val="4010109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9" w15:restartNumberingAfterBreak="0">
    <w:nsid w:val="2A374B3D"/>
    <w:multiLevelType w:val="multilevel"/>
    <w:tmpl w:val="4010109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0" w15:restartNumberingAfterBreak="0">
    <w:nsid w:val="2C9D4399"/>
    <w:multiLevelType w:val="hybridMultilevel"/>
    <w:tmpl w:val="1AD4AC06"/>
    <w:lvl w:ilvl="0" w:tplc="0D6EB7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894A51"/>
    <w:multiLevelType w:val="hybridMultilevel"/>
    <w:tmpl w:val="F7982A2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A6432" w:themeColor="background2"/>
      </w:rPr>
    </w:lvl>
    <w:lvl w:ilvl="1" w:tplc="46D6007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AA53DF"/>
    <w:multiLevelType w:val="hybridMultilevel"/>
    <w:tmpl w:val="3514A000"/>
    <w:lvl w:ilvl="0" w:tplc="A372C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035F3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24" w15:restartNumberingAfterBreak="0">
    <w:nsid w:val="39CC0A39"/>
    <w:multiLevelType w:val="multilevel"/>
    <w:tmpl w:val="1118081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"/>
      <w:lvlJc w:val="left"/>
      <w:pPr>
        <w:ind w:left="64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5" w15:restartNumberingAfterBreak="0">
    <w:nsid w:val="3C5252BB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26" w15:restartNumberingAfterBreak="0">
    <w:nsid w:val="3C6476D3"/>
    <w:multiLevelType w:val="hybridMultilevel"/>
    <w:tmpl w:val="6B34378A"/>
    <w:lvl w:ilvl="0" w:tplc="297A9A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A22B6F"/>
    <w:multiLevelType w:val="hybridMultilevel"/>
    <w:tmpl w:val="05E6C4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A542C6"/>
    <w:multiLevelType w:val="hybridMultilevel"/>
    <w:tmpl w:val="BFD00B84"/>
    <w:lvl w:ilvl="0" w:tplc="0D6EB7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0375D9"/>
    <w:multiLevelType w:val="multilevel"/>
    <w:tmpl w:val="EA0EBC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default"/>
      </w:rPr>
    </w:lvl>
  </w:abstractNum>
  <w:abstractNum w:abstractNumId="30" w15:restartNumberingAfterBreak="0">
    <w:nsid w:val="58EF0670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31" w15:restartNumberingAfterBreak="0">
    <w:nsid w:val="5CFD28FF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DD9053F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33" w15:restartNumberingAfterBreak="0">
    <w:nsid w:val="63C72043"/>
    <w:multiLevelType w:val="hybridMultilevel"/>
    <w:tmpl w:val="F4F05070"/>
    <w:lvl w:ilvl="0" w:tplc="CD584906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4148E"/>
    <w:multiLevelType w:val="hybridMultilevel"/>
    <w:tmpl w:val="9C5AA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34D28"/>
    <w:multiLevelType w:val="hybridMultilevel"/>
    <w:tmpl w:val="8700A0B6"/>
    <w:lvl w:ilvl="0" w:tplc="14B6E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E1632"/>
    <w:multiLevelType w:val="multilevel"/>
    <w:tmpl w:val="8BB8B760"/>
    <w:lvl w:ilvl="0">
      <w:start w:val="1"/>
      <w:numFmt w:val="decimal"/>
      <w:lvlText w:val="%1."/>
      <w:lvlJc w:val="left"/>
      <w:pPr>
        <w:ind w:left="0" w:hanging="425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hanging="425"/>
      </w:pPr>
      <w:rPr>
        <w:rFonts w:hint="default"/>
      </w:rPr>
    </w:lvl>
  </w:abstractNum>
  <w:abstractNum w:abstractNumId="37" w15:restartNumberingAfterBreak="0">
    <w:nsid w:val="685009B2"/>
    <w:multiLevelType w:val="multilevel"/>
    <w:tmpl w:val="477CEDA2"/>
    <w:lvl w:ilvl="0">
      <w:start w:val="1"/>
      <w:numFmt w:val="bullet"/>
      <w:pStyle w:val="Lijstalinea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8" w15:restartNumberingAfterBreak="0">
    <w:nsid w:val="6C2068C3"/>
    <w:multiLevelType w:val="multilevel"/>
    <w:tmpl w:val="A5B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2251A"/>
    <w:multiLevelType w:val="hybridMultilevel"/>
    <w:tmpl w:val="605C4464"/>
    <w:lvl w:ilvl="0" w:tplc="37B463E0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0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7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5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2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9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664" w:hanging="360"/>
      </w:pPr>
      <w:rPr>
        <w:rFonts w:ascii="Wingdings" w:hAnsi="Wingdings" w:hint="default"/>
      </w:rPr>
    </w:lvl>
  </w:abstractNum>
  <w:abstractNum w:abstractNumId="40" w15:restartNumberingAfterBreak="0">
    <w:nsid w:val="6F3512A9"/>
    <w:multiLevelType w:val="multilevel"/>
    <w:tmpl w:val="7436D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0" w:firstLine="0"/>
      </w:pPr>
      <w:rPr>
        <w:rFonts w:hint="default"/>
      </w:rPr>
    </w:lvl>
  </w:abstractNum>
  <w:abstractNum w:abstractNumId="41" w15:restartNumberingAfterBreak="0">
    <w:nsid w:val="71D66738"/>
    <w:multiLevelType w:val="hybridMultilevel"/>
    <w:tmpl w:val="1A3A85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F59A4"/>
    <w:multiLevelType w:val="hybridMultilevel"/>
    <w:tmpl w:val="43521B18"/>
    <w:lvl w:ilvl="0" w:tplc="16C6E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90320"/>
    <w:multiLevelType w:val="hybridMultilevel"/>
    <w:tmpl w:val="42F6595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75BE5"/>
    <w:multiLevelType w:val="multilevel"/>
    <w:tmpl w:val="605C4464"/>
    <w:lvl w:ilvl="0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  <w:color w:val="FA6432" w:themeColor="background2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num w:numId="1" w16cid:durableId="1539125158">
    <w:abstractNumId w:val="36"/>
  </w:num>
  <w:num w:numId="2" w16cid:durableId="1250308945">
    <w:abstractNumId w:val="36"/>
  </w:num>
  <w:num w:numId="3" w16cid:durableId="682827949">
    <w:abstractNumId w:val="29"/>
  </w:num>
  <w:num w:numId="4" w16cid:durableId="1523206040">
    <w:abstractNumId w:val="31"/>
  </w:num>
  <w:num w:numId="5" w16cid:durableId="1979189631">
    <w:abstractNumId w:val="10"/>
  </w:num>
  <w:num w:numId="6" w16cid:durableId="168953325">
    <w:abstractNumId w:val="13"/>
  </w:num>
  <w:num w:numId="7" w16cid:durableId="1035812933">
    <w:abstractNumId w:val="12"/>
  </w:num>
  <w:num w:numId="8" w16cid:durableId="1488981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523604">
    <w:abstractNumId w:val="14"/>
  </w:num>
  <w:num w:numId="10" w16cid:durableId="2108696110">
    <w:abstractNumId w:val="15"/>
  </w:num>
  <w:num w:numId="11" w16cid:durableId="840899194">
    <w:abstractNumId w:val="40"/>
  </w:num>
  <w:num w:numId="12" w16cid:durableId="1985236579">
    <w:abstractNumId w:val="30"/>
  </w:num>
  <w:num w:numId="13" w16cid:durableId="141435243">
    <w:abstractNumId w:val="23"/>
  </w:num>
  <w:num w:numId="14" w16cid:durableId="304243223">
    <w:abstractNumId w:val="25"/>
  </w:num>
  <w:num w:numId="15" w16cid:durableId="1230919608">
    <w:abstractNumId w:val="32"/>
  </w:num>
  <w:num w:numId="16" w16cid:durableId="203836252">
    <w:abstractNumId w:val="9"/>
  </w:num>
  <w:num w:numId="17" w16cid:durableId="464086861">
    <w:abstractNumId w:val="7"/>
  </w:num>
  <w:num w:numId="18" w16cid:durableId="388463482">
    <w:abstractNumId w:val="6"/>
  </w:num>
  <w:num w:numId="19" w16cid:durableId="1340892156">
    <w:abstractNumId w:val="5"/>
  </w:num>
  <w:num w:numId="20" w16cid:durableId="1148550018">
    <w:abstractNumId w:val="4"/>
  </w:num>
  <w:num w:numId="21" w16cid:durableId="878055237">
    <w:abstractNumId w:val="8"/>
  </w:num>
  <w:num w:numId="22" w16cid:durableId="1404371824">
    <w:abstractNumId w:val="3"/>
  </w:num>
  <w:num w:numId="23" w16cid:durableId="1940336856">
    <w:abstractNumId w:val="2"/>
  </w:num>
  <w:num w:numId="24" w16cid:durableId="306011368">
    <w:abstractNumId w:val="1"/>
  </w:num>
  <w:num w:numId="25" w16cid:durableId="1053576079">
    <w:abstractNumId w:val="0"/>
  </w:num>
  <w:num w:numId="26" w16cid:durableId="1863005682">
    <w:abstractNumId w:val="27"/>
  </w:num>
  <w:num w:numId="27" w16cid:durableId="1145582422">
    <w:abstractNumId w:val="22"/>
  </w:num>
  <w:num w:numId="28" w16cid:durableId="1830517854">
    <w:abstractNumId w:val="11"/>
  </w:num>
  <w:num w:numId="29" w16cid:durableId="297993862">
    <w:abstractNumId w:val="42"/>
  </w:num>
  <w:num w:numId="30" w16cid:durableId="2042393497">
    <w:abstractNumId w:val="43"/>
  </w:num>
  <w:num w:numId="31" w16cid:durableId="734552948">
    <w:abstractNumId w:val="35"/>
  </w:num>
  <w:num w:numId="32" w16cid:durableId="194660315">
    <w:abstractNumId w:val="34"/>
  </w:num>
  <w:num w:numId="33" w16cid:durableId="371613412">
    <w:abstractNumId w:val="16"/>
  </w:num>
  <w:num w:numId="34" w16cid:durableId="421806417">
    <w:abstractNumId w:val="39"/>
  </w:num>
  <w:num w:numId="35" w16cid:durableId="1438601691">
    <w:abstractNumId w:val="21"/>
  </w:num>
  <w:num w:numId="36" w16cid:durableId="40058163">
    <w:abstractNumId w:val="44"/>
  </w:num>
  <w:num w:numId="37" w16cid:durableId="747848051">
    <w:abstractNumId w:val="17"/>
  </w:num>
  <w:num w:numId="38" w16cid:durableId="2112695980">
    <w:abstractNumId w:val="19"/>
  </w:num>
  <w:num w:numId="39" w16cid:durableId="1741781551">
    <w:abstractNumId w:val="18"/>
  </w:num>
  <w:num w:numId="40" w16cid:durableId="815532551">
    <w:abstractNumId w:val="37"/>
  </w:num>
  <w:num w:numId="41" w16cid:durableId="1576549229">
    <w:abstractNumId w:val="24"/>
  </w:num>
  <w:num w:numId="42" w16cid:durableId="958753963">
    <w:abstractNumId w:val="33"/>
  </w:num>
  <w:num w:numId="43" w16cid:durableId="102040001">
    <w:abstractNumId w:val="38"/>
  </w:num>
  <w:num w:numId="44" w16cid:durableId="661810753">
    <w:abstractNumId w:val="26"/>
  </w:num>
  <w:num w:numId="45" w16cid:durableId="1896626255">
    <w:abstractNumId w:val="41"/>
  </w:num>
  <w:num w:numId="46" w16cid:durableId="1607228001">
    <w:abstractNumId w:val="28"/>
  </w:num>
  <w:num w:numId="47" w16cid:durableId="21263458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601" w:allStyles="1" w:customStyles="0" w:latentStyles="0" w:stylesInUse="0" w:headingStyles="0" w:numberingStyles="0" w:tableStyles="0" w:directFormattingOnRuns="0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3B"/>
    <w:rsid w:val="000056E8"/>
    <w:rsid w:val="00013BA1"/>
    <w:rsid w:val="00017D06"/>
    <w:rsid w:val="00041D40"/>
    <w:rsid w:val="0005074C"/>
    <w:rsid w:val="000555F5"/>
    <w:rsid w:val="00064EF9"/>
    <w:rsid w:val="000704B6"/>
    <w:rsid w:val="00073131"/>
    <w:rsid w:val="00073512"/>
    <w:rsid w:val="000748C1"/>
    <w:rsid w:val="00074E55"/>
    <w:rsid w:val="00081F82"/>
    <w:rsid w:val="00094E59"/>
    <w:rsid w:val="00097781"/>
    <w:rsid w:val="000A029E"/>
    <w:rsid w:val="000B083E"/>
    <w:rsid w:val="000B1BD7"/>
    <w:rsid w:val="000B2958"/>
    <w:rsid w:val="000B34DC"/>
    <w:rsid w:val="000B4C8C"/>
    <w:rsid w:val="000C2B09"/>
    <w:rsid w:val="000C4E05"/>
    <w:rsid w:val="000C53B7"/>
    <w:rsid w:val="000D1C01"/>
    <w:rsid w:val="000E539D"/>
    <w:rsid w:val="000E61F9"/>
    <w:rsid w:val="000F1658"/>
    <w:rsid w:val="000F4C55"/>
    <w:rsid w:val="000F4E51"/>
    <w:rsid w:val="001023BC"/>
    <w:rsid w:val="001028DD"/>
    <w:rsid w:val="00103B6B"/>
    <w:rsid w:val="001104A0"/>
    <w:rsid w:val="00112A73"/>
    <w:rsid w:val="00112CFA"/>
    <w:rsid w:val="00114319"/>
    <w:rsid w:val="00117E44"/>
    <w:rsid w:val="00147A76"/>
    <w:rsid w:val="0015012E"/>
    <w:rsid w:val="00163C41"/>
    <w:rsid w:val="00165EBA"/>
    <w:rsid w:val="00181F21"/>
    <w:rsid w:val="00184D49"/>
    <w:rsid w:val="001945E3"/>
    <w:rsid w:val="0019774E"/>
    <w:rsid w:val="001A3F8A"/>
    <w:rsid w:val="001A4172"/>
    <w:rsid w:val="001A5E42"/>
    <w:rsid w:val="001B0FD0"/>
    <w:rsid w:val="001B562D"/>
    <w:rsid w:val="001B7CA0"/>
    <w:rsid w:val="001C0B37"/>
    <w:rsid w:val="001D5BC5"/>
    <w:rsid w:val="001D64CA"/>
    <w:rsid w:val="001E043C"/>
    <w:rsid w:val="001E287E"/>
    <w:rsid w:val="001F3EE3"/>
    <w:rsid w:val="001F6F3F"/>
    <w:rsid w:val="0020123A"/>
    <w:rsid w:val="0020354A"/>
    <w:rsid w:val="002166F5"/>
    <w:rsid w:val="0023309B"/>
    <w:rsid w:val="0023790F"/>
    <w:rsid w:val="00252960"/>
    <w:rsid w:val="00252FA7"/>
    <w:rsid w:val="0025395D"/>
    <w:rsid w:val="002600A3"/>
    <w:rsid w:val="00261F43"/>
    <w:rsid w:val="002665F8"/>
    <w:rsid w:val="0026759E"/>
    <w:rsid w:val="002724C4"/>
    <w:rsid w:val="00275ACD"/>
    <w:rsid w:val="00281303"/>
    <w:rsid w:val="00284F6D"/>
    <w:rsid w:val="00290643"/>
    <w:rsid w:val="00291C2F"/>
    <w:rsid w:val="002A3574"/>
    <w:rsid w:val="002A6A20"/>
    <w:rsid w:val="002C72FD"/>
    <w:rsid w:val="002D3AE6"/>
    <w:rsid w:val="002D3CB8"/>
    <w:rsid w:val="002D6923"/>
    <w:rsid w:val="002E2BC4"/>
    <w:rsid w:val="002E4150"/>
    <w:rsid w:val="002E4C0A"/>
    <w:rsid w:val="002F2801"/>
    <w:rsid w:val="002F5E70"/>
    <w:rsid w:val="002F5E8A"/>
    <w:rsid w:val="002F77AD"/>
    <w:rsid w:val="00302F1B"/>
    <w:rsid w:val="003438C0"/>
    <w:rsid w:val="0034394C"/>
    <w:rsid w:val="00345414"/>
    <w:rsid w:val="0035241B"/>
    <w:rsid w:val="00363295"/>
    <w:rsid w:val="00365055"/>
    <w:rsid w:val="00365385"/>
    <w:rsid w:val="0037717B"/>
    <w:rsid w:val="00384E76"/>
    <w:rsid w:val="003868CB"/>
    <w:rsid w:val="00387B47"/>
    <w:rsid w:val="0039033D"/>
    <w:rsid w:val="0039267D"/>
    <w:rsid w:val="003A1759"/>
    <w:rsid w:val="003A2E94"/>
    <w:rsid w:val="003C0A44"/>
    <w:rsid w:val="003E24A1"/>
    <w:rsid w:val="004053B9"/>
    <w:rsid w:val="00406489"/>
    <w:rsid w:val="0041285F"/>
    <w:rsid w:val="0042172A"/>
    <w:rsid w:val="00424CDD"/>
    <w:rsid w:val="00431D90"/>
    <w:rsid w:val="00433991"/>
    <w:rsid w:val="00440260"/>
    <w:rsid w:val="00447377"/>
    <w:rsid w:val="00453514"/>
    <w:rsid w:val="004605FA"/>
    <w:rsid w:val="00461D25"/>
    <w:rsid w:val="00481E1B"/>
    <w:rsid w:val="00484FE7"/>
    <w:rsid w:val="00485F12"/>
    <w:rsid w:val="00486F44"/>
    <w:rsid w:val="004A0A16"/>
    <w:rsid w:val="004B0DF1"/>
    <w:rsid w:val="004B3123"/>
    <w:rsid w:val="004C4E4F"/>
    <w:rsid w:val="004E159D"/>
    <w:rsid w:val="004E3639"/>
    <w:rsid w:val="004E3C9F"/>
    <w:rsid w:val="004F17E9"/>
    <w:rsid w:val="004F296B"/>
    <w:rsid w:val="004F4A41"/>
    <w:rsid w:val="00503622"/>
    <w:rsid w:val="005116AB"/>
    <w:rsid w:val="00512AD3"/>
    <w:rsid w:val="00515717"/>
    <w:rsid w:val="00541B1F"/>
    <w:rsid w:val="00547034"/>
    <w:rsid w:val="00550292"/>
    <w:rsid w:val="0055037A"/>
    <w:rsid w:val="005531F9"/>
    <w:rsid w:val="005540D0"/>
    <w:rsid w:val="00563C7C"/>
    <w:rsid w:val="00567F1A"/>
    <w:rsid w:val="00571DE6"/>
    <w:rsid w:val="00572820"/>
    <w:rsid w:val="005736F4"/>
    <w:rsid w:val="005961F4"/>
    <w:rsid w:val="005A3606"/>
    <w:rsid w:val="005B0791"/>
    <w:rsid w:val="005B084B"/>
    <w:rsid w:val="005B2464"/>
    <w:rsid w:val="005C077F"/>
    <w:rsid w:val="005C0D75"/>
    <w:rsid w:val="005C7412"/>
    <w:rsid w:val="005E0B3A"/>
    <w:rsid w:val="005E1CF3"/>
    <w:rsid w:val="005E5749"/>
    <w:rsid w:val="006013A3"/>
    <w:rsid w:val="00605065"/>
    <w:rsid w:val="0060663B"/>
    <w:rsid w:val="00617B58"/>
    <w:rsid w:val="00640F63"/>
    <w:rsid w:val="0064231F"/>
    <w:rsid w:val="00644DF4"/>
    <w:rsid w:val="0065062A"/>
    <w:rsid w:val="00653328"/>
    <w:rsid w:val="00660E37"/>
    <w:rsid w:val="00663056"/>
    <w:rsid w:val="006760DB"/>
    <w:rsid w:val="00681B0B"/>
    <w:rsid w:val="006826BC"/>
    <w:rsid w:val="0069085B"/>
    <w:rsid w:val="00697474"/>
    <w:rsid w:val="006A17FA"/>
    <w:rsid w:val="006A3D60"/>
    <w:rsid w:val="006A61F4"/>
    <w:rsid w:val="006C2909"/>
    <w:rsid w:val="006D1CA6"/>
    <w:rsid w:val="006D4C9B"/>
    <w:rsid w:val="006E1517"/>
    <w:rsid w:val="006F0578"/>
    <w:rsid w:val="006F0976"/>
    <w:rsid w:val="00700BDE"/>
    <w:rsid w:val="007039D2"/>
    <w:rsid w:val="00704708"/>
    <w:rsid w:val="00713821"/>
    <w:rsid w:val="00723F89"/>
    <w:rsid w:val="0073460E"/>
    <w:rsid w:val="00736AC2"/>
    <w:rsid w:val="007415FC"/>
    <w:rsid w:val="0074374E"/>
    <w:rsid w:val="00745D3B"/>
    <w:rsid w:val="007505D1"/>
    <w:rsid w:val="007512DC"/>
    <w:rsid w:val="007550BE"/>
    <w:rsid w:val="00763186"/>
    <w:rsid w:val="007654B7"/>
    <w:rsid w:val="00770F20"/>
    <w:rsid w:val="00771ACF"/>
    <w:rsid w:val="00771DE0"/>
    <w:rsid w:val="00780CD4"/>
    <w:rsid w:val="00797CAB"/>
    <w:rsid w:val="007A24FC"/>
    <w:rsid w:val="007A5762"/>
    <w:rsid w:val="007A60DF"/>
    <w:rsid w:val="007B030B"/>
    <w:rsid w:val="007C468F"/>
    <w:rsid w:val="007C6289"/>
    <w:rsid w:val="007D197D"/>
    <w:rsid w:val="007D3213"/>
    <w:rsid w:val="007F3898"/>
    <w:rsid w:val="00800A21"/>
    <w:rsid w:val="00804913"/>
    <w:rsid w:val="008233E9"/>
    <w:rsid w:val="00830D9D"/>
    <w:rsid w:val="0083380A"/>
    <w:rsid w:val="00835113"/>
    <w:rsid w:val="008366D6"/>
    <w:rsid w:val="00837270"/>
    <w:rsid w:val="00841BD3"/>
    <w:rsid w:val="00845AD6"/>
    <w:rsid w:val="00846DBF"/>
    <w:rsid w:val="00851335"/>
    <w:rsid w:val="00865233"/>
    <w:rsid w:val="008656F7"/>
    <w:rsid w:val="0087678D"/>
    <w:rsid w:val="00882B8C"/>
    <w:rsid w:val="008872F3"/>
    <w:rsid w:val="00887B43"/>
    <w:rsid w:val="00891D40"/>
    <w:rsid w:val="00893303"/>
    <w:rsid w:val="0089600F"/>
    <w:rsid w:val="008A1795"/>
    <w:rsid w:val="008A31B1"/>
    <w:rsid w:val="008B556E"/>
    <w:rsid w:val="008E730B"/>
    <w:rsid w:val="008F1411"/>
    <w:rsid w:val="008F2E94"/>
    <w:rsid w:val="008F42EA"/>
    <w:rsid w:val="00902AA8"/>
    <w:rsid w:val="009065EB"/>
    <w:rsid w:val="00914A64"/>
    <w:rsid w:val="00920587"/>
    <w:rsid w:val="009208EC"/>
    <w:rsid w:val="009226D9"/>
    <w:rsid w:val="00934F62"/>
    <w:rsid w:val="00940369"/>
    <w:rsid w:val="0094101A"/>
    <w:rsid w:val="009419DD"/>
    <w:rsid w:val="009425D6"/>
    <w:rsid w:val="00943C90"/>
    <w:rsid w:val="00951A7F"/>
    <w:rsid w:val="0095270F"/>
    <w:rsid w:val="009535F4"/>
    <w:rsid w:val="00957E94"/>
    <w:rsid w:val="009621D4"/>
    <w:rsid w:val="00962D63"/>
    <w:rsid w:val="009654C7"/>
    <w:rsid w:val="00965B0E"/>
    <w:rsid w:val="0098575E"/>
    <w:rsid w:val="009877C2"/>
    <w:rsid w:val="00991729"/>
    <w:rsid w:val="00995655"/>
    <w:rsid w:val="00995A22"/>
    <w:rsid w:val="009A4C44"/>
    <w:rsid w:val="009C17BF"/>
    <w:rsid w:val="009C7EB8"/>
    <w:rsid w:val="009D44C7"/>
    <w:rsid w:val="009D6B10"/>
    <w:rsid w:val="009E7854"/>
    <w:rsid w:val="009F592C"/>
    <w:rsid w:val="009F7B55"/>
    <w:rsid w:val="00A07319"/>
    <w:rsid w:val="00A17C4C"/>
    <w:rsid w:val="00A27170"/>
    <w:rsid w:val="00A3148A"/>
    <w:rsid w:val="00A3503C"/>
    <w:rsid w:val="00A41860"/>
    <w:rsid w:val="00A6549C"/>
    <w:rsid w:val="00A660D3"/>
    <w:rsid w:val="00A72F2E"/>
    <w:rsid w:val="00A72FA1"/>
    <w:rsid w:val="00A76082"/>
    <w:rsid w:val="00A80DBF"/>
    <w:rsid w:val="00A820D2"/>
    <w:rsid w:val="00A8286E"/>
    <w:rsid w:val="00A84A83"/>
    <w:rsid w:val="00A85409"/>
    <w:rsid w:val="00A87DAF"/>
    <w:rsid w:val="00A95D78"/>
    <w:rsid w:val="00A97C52"/>
    <w:rsid w:val="00AA347F"/>
    <w:rsid w:val="00AA4E20"/>
    <w:rsid w:val="00AB3178"/>
    <w:rsid w:val="00AB5775"/>
    <w:rsid w:val="00AB7458"/>
    <w:rsid w:val="00AB7A74"/>
    <w:rsid w:val="00AC160D"/>
    <w:rsid w:val="00AC1DD6"/>
    <w:rsid w:val="00AD496E"/>
    <w:rsid w:val="00AE1648"/>
    <w:rsid w:val="00AE40AB"/>
    <w:rsid w:val="00AE6474"/>
    <w:rsid w:val="00AF15E3"/>
    <w:rsid w:val="00AF17E0"/>
    <w:rsid w:val="00B008A3"/>
    <w:rsid w:val="00B03DDB"/>
    <w:rsid w:val="00B0466B"/>
    <w:rsid w:val="00B05158"/>
    <w:rsid w:val="00B0522E"/>
    <w:rsid w:val="00B27D71"/>
    <w:rsid w:val="00B405C4"/>
    <w:rsid w:val="00B420C9"/>
    <w:rsid w:val="00B449F7"/>
    <w:rsid w:val="00B4503C"/>
    <w:rsid w:val="00B5387F"/>
    <w:rsid w:val="00B54BAD"/>
    <w:rsid w:val="00B56A41"/>
    <w:rsid w:val="00B60FFF"/>
    <w:rsid w:val="00B61A5F"/>
    <w:rsid w:val="00B62D39"/>
    <w:rsid w:val="00B6379C"/>
    <w:rsid w:val="00B64F58"/>
    <w:rsid w:val="00B73106"/>
    <w:rsid w:val="00B765E2"/>
    <w:rsid w:val="00B77ABA"/>
    <w:rsid w:val="00B82015"/>
    <w:rsid w:val="00B84CF0"/>
    <w:rsid w:val="00B944E6"/>
    <w:rsid w:val="00BB4D98"/>
    <w:rsid w:val="00BD152C"/>
    <w:rsid w:val="00BD3709"/>
    <w:rsid w:val="00BD5ADE"/>
    <w:rsid w:val="00BE3E37"/>
    <w:rsid w:val="00BF10A1"/>
    <w:rsid w:val="00BF57C3"/>
    <w:rsid w:val="00BF7307"/>
    <w:rsid w:val="00C01B9A"/>
    <w:rsid w:val="00C03F18"/>
    <w:rsid w:val="00C11C3D"/>
    <w:rsid w:val="00C234BD"/>
    <w:rsid w:val="00C333BD"/>
    <w:rsid w:val="00C35647"/>
    <w:rsid w:val="00C435D5"/>
    <w:rsid w:val="00C444B2"/>
    <w:rsid w:val="00C4486A"/>
    <w:rsid w:val="00C45483"/>
    <w:rsid w:val="00C46CEF"/>
    <w:rsid w:val="00C51141"/>
    <w:rsid w:val="00C53AA1"/>
    <w:rsid w:val="00C57796"/>
    <w:rsid w:val="00C7282C"/>
    <w:rsid w:val="00C74FF9"/>
    <w:rsid w:val="00C7711F"/>
    <w:rsid w:val="00C77E33"/>
    <w:rsid w:val="00C81329"/>
    <w:rsid w:val="00C86928"/>
    <w:rsid w:val="00C93881"/>
    <w:rsid w:val="00C959C0"/>
    <w:rsid w:val="00CA2F80"/>
    <w:rsid w:val="00CA333B"/>
    <w:rsid w:val="00CA5508"/>
    <w:rsid w:val="00CB2F41"/>
    <w:rsid w:val="00CB4AF3"/>
    <w:rsid w:val="00CB59B1"/>
    <w:rsid w:val="00CB76F1"/>
    <w:rsid w:val="00CC11E8"/>
    <w:rsid w:val="00CC413D"/>
    <w:rsid w:val="00CC62A3"/>
    <w:rsid w:val="00CC74CE"/>
    <w:rsid w:val="00CD04F9"/>
    <w:rsid w:val="00D05336"/>
    <w:rsid w:val="00D10885"/>
    <w:rsid w:val="00D15E28"/>
    <w:rsid w:val="00D21B43"/>
    <w:rsid w:val="00D264A1"/>
    <w:rsid w:val="00D26E12"/>
    <w:rsid w:val="00D279A0"/>
    <w:rsid w:val="00D27BAB"/>
    <w:rsid w:val="00D35BF6"/>
    <w:rsid w:val="00D44EBC"/>
    <w:rsid w:val="00D45A59"/>
    <w:rsid w:val="00D512D2"/>
    <w:rsid w:val="00D57771"/>
    <w:rsid w:val="00D57E95"/>
    <w:rsid w:val="00D65361"/>
    <w:rsid w:val="00D960ED"/>
    <w:rsid w:val="00DA2916"/>
    <w:rsid w:val="00DA3B33"/>
    <w:rsid w:val="00DA66E9"/>
    <w:rsid w:val="00DC2386"/>
    <w:rsid w:val="00DC68DF"/>
    <w:rsid w:val="00DC7227"/>
    <w:rsid w:val="00DE15CF"/>
    <w:rsid w:val="00DE37DB"/>
    <w:rsid w:val="00DE6E16"/>
    <w:rsid w:val="00DF28AD"/>
    <w:rsid w:val="00DF3136"/>
    <w:rsid w:val="00DF74DC"/>
    <w:rsid w:val="00E01CCA"/>
    <w:rsid w:val="00E01DF3"/>
    <w:rsid w:val="00E02D4E"/>
    <w:rsid w:val="00E03E7F"/>
    <w:rsid w:val="00E04C7E"/>
    <w:rsid w:val="00E0706F"/>
    <w:rsid w:val="00E14EE9"/>
    <w:rsid w:val="00E20C58"/>
    <w:rsid w:val="00E30FB3"/>
    <w:rsid w:val="00E31977"/>
    <w:rsid w:val="00E32182"/>
    <w:rsid w:val="00E34612"/>
    <w:rsid w:val="00E4586F"/>
    <w:rsid w:val="00E525DE"/>
    <w:rsid w:val="00E56AC5"/>
    <w:rsid w:val="00E571FE"/>
    <w:rsid w:val="00E62721"/>
    <w:rsid w:val="00E64C51"/>
    <w:rsid w:val="00E66F34"/>
    <w:rsid w:val="00E70A87"/>
    <w:rsid w:val="00E730DF"/>
    <w:rsid w:val="00E777CE"/>
    <w:rsid w:val="00E90358"/>
    <w:rsid w:val="00E9093E"/>
    <w:rsid w:val="00E97A2D"/>
    <w:rsid w:val="00EA1196"/>
    <w:rsid w:val="00EA275F"/>
    <w:rsid w:val="00EA3A9C"/>
    <w:rsid w:val="00EA3F0A"/>
    <w:rsid w:val="00EB0015"/>
    <w:rsid w:val="00EC7760"/>
    <w:rsid w:val="00ED263B"/>
    <w:rsid w:val="00ED40EF"/>
    <w:rsid w:val="00ED6490"/>
    <w:rsid w:val="00ED752B"/>
    <w:rsid w:val="00EE1E2D"/>
    <w:rsid w:val="00EE5EF9"/>
    <w:rsid w:val="00EE7DA6"/>
    <w:rsid w:val="00EF6596"/>
    <w:rsid w:val="00EF72BF"/>
    <w:rsid w:val="00F04728"/>
    <w:rsid w:val="00F04E30"/>
    <w:rsid w:val="00F074D7"/>
    <w:rsid w:val="00F13844"/>
    <w:rsid w:val="00F1637C"/>
    <w:rsid w:val="00F23E4B"/>
    <w:rsid w:val="00F30C03"/>
    <w:rsid w:val="00F31AA2"/>
    <w:rsid w:val="00F345A1"/>
    <w:rsid w:val="00F44BCD"/>
    <w:rsid w:val="00F5023E"/>
    <w:rsid w:val="00F66A6E"/>
    <w:rsid w:val="00F72CF7"/>
    <w:rsid w:val="00F7482A"/>
    <w:rsid w:val="00F75D80"/>
    <w:rsid w:val="00F77CCA"/>
    <w:rsid w:val="00F856AB"/>
    <w:rsid w:val="00F9079F"/>
    <w:rsid w:val="00F936BB"/>
    <w:rsid w:val="00F96733"/>
    <w:rsid w:val="00FB4315"/>
    <w:rsid w:val="00FC4DBB"/>
    <w:rsid w:val="00FC5096"/>
    <w:rsid w:val="00FC6091"/>
    <w:rsid w:val="00FD3E48"/>
    <w:rsid w:val="00FE3523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F88BA"/>
  <w15:chartTrackingRefBased/>
  <w15:docId w15:val="{111293AD-0BED-484A-9178-6A5762F7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18"/>
        <w:szCs w:val="18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04708"/>
  </w:style>
  <w:style w:type="paragraph" w:styleId="Kop1">
    <w:name w:val="heading 1"/>
    <w:basedOn w:val="Standaard"/>
    <w:next w:val="Standaard"/>
    <w:link w:val="Kop1Char"/>
    <w:uiPriority w:val="9"/>
    <w:qFormat/>
    <w:rsid w:val="00AB7458"/>
    <w:pPr>
      <w:keepNext/>
      <w:keepLines/>
      <w:spacing w:before="360" w:after="360" w:line="216" w:lineRule="auto"/>
      <w:outlineLvl w:val="0"/>
    </w:pPr>
    <w:rPr>
      <w:rFonts w:ascii="Century Gothic" w:eastAsiaTheme="majorEastAsia" w:hAnsi="Century Gothic" w:cstheme="majorBidi"/>
      <w:b/>
      <w:color w:val="FA6432" w:themeColor="background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B3178"/>
    <w:pPr>
      <w:keepNext/>
      <w:keepLines/>
      <w:spacing w:before="360" w:after="360" w:line="216" w:lineRule="auto"/>
      <w:outlineLvl w:val="1"/>
    </w:pPr>
    <w:rPr>
      <w:rFonts w:ascii="Century Gothic" w:eastAsiaTheme="majorEastAsia" w:hAnsi="Century Gothic" w:cstheme="majorBidi"/>
      <w:b/>
      <w:color w:val="00283C" w:themeColor="text2"/>
      <w:sz w:val="24"/>
      <w:szCs w:val="26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4E159D"/>
    <w:pPr>
      <w:numPr>
        <w:ilvl w:val="2"/>
      </w:numPr>
      <w:spacing w:before="0" w:after="0"/>
      <w:outlineLvl w:val="2"/>
    </w:pPr>
    <w:rPr>
      <w:color w:val="auto"/>
      <w:sz w:val="22"/>
      <w:szCs w:val="24"/>
      <w:lang w:val="en-US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AC160D"/>
    <w:pPr>
      <w:keepNext/>
      <w:keepLines/>
      <w:spacing w:line="216" w:lineRule="auto"/>
      <w:outlineLvl w:val="3"/>
    </w:pPr>
    <w:rPr>
      <w:rFonts w:asciiTheme="majorHAnsi" w:eastAsiaTheme="majorEastAsia" w:hAnsiTheme="majorHAnsi" w:cstheme="majorBidi"/>
      <w:iCs/>
      <w:color w:val="00283C"/>
      <w:sz w:val="20"/>
    </w:rPr>
  </w:style>
  <w:style w:type="paragraph" w:styleId="Kop5">
    <w:name w:val="heading 5"/>
    <w:basedOn w:val="Standaard"/>
    <w:next w:val="Standaard"/>
    <w:link w:val="Kop5Char"/>
    <w:uiPriority w:val="9"/>
    <w:semiHidden/>
    <w:qFormat/>
    <w:rsid w:val="006C2909"/>
    <w:pPr>
      <w:keepNext/>
      <w:keepLines/>
      <w:spacing w:before="284"/>
      <w:outlineLvl w:val="4"/>
    </w:pPr>
    <w:rPr>
      <w:rFonts w:eastAsiaTheme="majorEastAsia" w:cstheme="majorBidi"/>
      <w:b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991729"/>
    <w:pPr>
      <w:keepNext/>
      <w:keepLines/>
      <w:spacing w:before="40"/>
      <w:outlineLvl w:val="5"/>
    </w:pPr>
    <w:rPr>
      <w:rFonts w:eastAsiaTheme="majorEastAsia" w:cstheme="majorBidi"/>
      <w:u w:val="single"/>
    </w:rPr>
  </w:style>
  <w:style w:type="paragraph" w:styleId="Kop7">
    <w:name w:val="heading 7"/>
    <w:basedOn w:val="Standaard"/>
    <w:next w:val="Standaard"/>
    <w:link w:val="Kop7Char"/>
    <w:uiPriority w:val="9"/>
    <w:semiHidden/>
    <w:rsid w:val="007512D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34B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7458"/>
    <w:rPr>
      <w:rFonts w:ascii="Century Gothic" w:eastAsiaTheme="majorEastAsia" w:hAnsi="Century Gothic" w:cstheme="majorBidi"/>
      <w:b/>
      <w:color w:val="FA6432" w:themeColor="background2"/>
      <w:sz w:val="32"/>
      <w:szCs w:val="32"/>
      <w:lang w:val="nl-BE"/>
    </w:rPr>
  </w:style>
  <w:style w:type="character" w:customStyle="1" w:styleId="Kop2Char">
    <w:name w:val="Kop 2 Char"/>
    <w:basedOn w:val="Standaardalinea-lettertype"/>
    <w:link w:val="Kop2"/>
    <w:uiPriority w:val="9"/>
    <w:rsid w:val="00AB3178"/>
    <w:rPr>
      <w:rFonts w:ascii="Century Gothic" w:eastAsiaTheme="majorEastAsia" w:hAnsi="Century Gothic" w:cstheme="majorBidi"/>
      <w:b/>
      <w:color w:val="00283C" w:themeColor="text2"/>
      <w:sz w:val="24"/>
      <w:szCs w:val="26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E159D"/>
    <w:rPr>
      <w:rFonts w:ascii="Century Gothic" w:eastAsiaTheme="majorEastAsia" w:hAnsi="Century Gothic" w:cstheme="majorBidi"/>
      <w:b/>
      <w:szCs w:val="24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B82015"/>
    <w:rPr>
      <w:rFonts w:asciiTheme="majorHAnsi" w:eastAsiaTheme="majorEastAsia" w:hAnsiTheme="majorHAnsi" w:cstheme="majorBidi"/>
      <w:iCs/>
      <w:color w:val="00283C"/>
      <w:sz w:val="20"/>
      <w:lang w:val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4708"/>
    <w:rPr>
      <w:rFonts w:eastAsiaTheme="majorEastAsia" w:cstheme="majorBidi"/>
      <w:b/>
    </w:rPr>
  </w:style>
  <w:style w:type="paragraph" w:styleId="Lijstalinea">
    <w:name w:val="List Paragraph"/>
    <w:basedOn w:val="Standaard"/>
    <w:uiPriority w:val="34"/>
    <w:qFormat/>
    <w:rsid w:val="004E159D"/>
    <w:pPr>
      <w:numPr>
        <w:numId w:val="40"/>
      </w:numPr>
      <w:contextualSpacing/>
    </w:pPr>
    <w:rPr>
      <w:rFonts w:eastAsia="Times New Roman" w:cs="Times New Roman"/>
      <w:noProof/>
      <w:szCs w:val="20"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C57796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57796"/>
    <w:rPr>
      <w:color w:val="000A1E"/>
      <w:sz w:val="18"/>
      <w:lang w:val="nl-B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4708"/>
    <w:rPr>
      <w:rFonts w:eastAsiaTheme="majorEastAsia" w:cstheme="majorBidi"/>
      <w:u w:val="single"/>
    </w:rPr>
  </w:style>
  <w:style w:type="paragraph" w:styleId="Voetnoottekst">
    <w:name w:val="footnote text"/>
    <w:basedOn w:val="Standaard"/>
    <w:link w:val="VoetnoottekstChar"/>
    <w:uiPriority w:val="99"/>
    <w:unhideWhenUsed/>
    <w:rsid w:val="00BB4D98"/>
    <w:pPr>
      <w:spacing w:before="120"/>
    </w:pPr>
    <w:rPr>
      <w:color w:val="808080" w:themeColor="background1" w:themeShade="80"/>
      <w:sz w:val="14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BB4D98"/>
    <w:rPr>
      <w:color w:val="808080" w:themeColor="background1" w:themeShade="80"/>
      <w:sz w:val="14"/>
      <w:szCs w:val="20"/>
      <w:lang w:val="nl-B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D15E28"/>
    <w:rPr>
      <w:bdr w:val="none" w:sz="0" w:space="0" w:color="auto"/>
      <w:vertAlign w:val="superscript"/>
    </w:rPr>
  </w:style>
  <w:style w:type="character" w:styleId="Hyperlink">
    <w:name w:val="Hyperlink"/>
    <w:uiPriority w:val="99"/>
    <w:unhideWhenUsed/>
    <w:rsid w:val="00CD04F9"/>
    <w:rPr>
      <w:color w:val="00647D"/>
      <w:sz w:val="18"/>
      <w:szCs w:val="18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264A1"/>
    <w:rPr>
      <w:color w:val="605E5C"/>
      <w:shd w:val="clear" w:color="auto" w:fill="E1DFDD"/>
    </w:rPr>
  </w:style>
  <w:style w:type="character" w:styleId="Tekstvantijdelijkeaanduiding">
    <w:name w:val="Placeholder Text"/>
    <w:basedOn w:val="Standaardalinea-lettertype"/>
    <w:uiPriority w:val="99"/>
    <w:semiHidden/>
    <w:rsid w:val="001D64CA"/>
    <w:rPr>
      <w:color w:val="80808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4708"/>
    <w:rPr>
      <w:rFonts w:asciiTheme="majorHAnsi" w:eastAsiaTheme="majorEastAsia" w:hAnsiTheme="majorHAnsi" w:cstheme="majorBidi"/>
      <w:i/>
      <w:i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CD04F9"/>
    <w:rPr>
      <w:color w:val="00637C" w:themeColor="followedHyperlink"/>
      <w:u w:val="single"/>
    </w:rPr>
  </w:style>
  <w:style w:type="table" w:styleId="Tabelraster">
    <w:name w:val="Table Grid"/>
    <w:basedOn w:val="Standaardtabel"/>
    <w:uiPriority w:val="39"/>
    <w:rsid w:val="00F074D7"/>
    <w:rPr>
      <w:rFonts w:asciiTheme="minorHAnsi" w:hAnsiTheme="minorHAnsi"/>
      <w:sz w:val="22"/>
      <w:szCs w:val="22"/>
      <w:lang w:val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8Char">
    <w:name w:val="Kop 8 Char"/>
    <w:basedOn w:val="Standaardalinea-lettertype"/>
    <w:link w:val="Kop8"/>
    <w:uiPriority w:val="9"/>
    <w:semiHidden/>
    <w:rsid w:val="00C234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74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069759\Downloads\TM-briefhoofd_Sint-Katelijne-Waver_2023-01-1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32F19B338F4BF9AC5A1D4C8777F70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E082A56-DB9F-4019-A603-921B91AF5EFF}"/>
      </w:docPartPr>
      <w:docPartBody>
        <w:p w:rsidR="00982EDC" w:rsidRDefault="000378CA" w:rsidP="000378CA">
          <w:pPr>
            <w:pStyle w:val="4232F19B338F4BF9AC5A1D4C8777F708"/>
          </w:pPr>
          <w:r w:rsidRPr="00EE7E03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25CE0673C764D83ACED16DF247998A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D079CD6-539E-4A32-8B52-86AC47CFFA3E}"/>
      </w:docPartPr>
      <w:docPartBody>
        <w:p w:rsidR="00982EDC" w:rsidRDefault="000378CA" w:rsidP="000378CA">
          <w:pPr>
            <w:pStyle w:val="D25CE0673C764D83ACED16DF247998AA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58EE5D516184CC19AE9CAE41C544F1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237C69C-D3C2-4E8C-9A3D-B352A8F6642E}"/>
      </w:docPartPr>
      <w:docPartBody>
        <w:p w:rsidR="00982EDC" w:rsidRDefault="000378CA" w:rsidP="000378CA">
          <w:pPr>
            <w:pStyle w:val="D58EE5D516184CC19AE9CAE41C544F16"/>
          </w:pPr>
          <w:r w:rsidRPr="00D66C17">
            <w:rPr>
              <w:rStyle w:val="Tekstvantijdelijkeaanduiding"/>
            </w:rPr>
            <w:t>Kies een item.</w:t>
          </w:r>
        </w:p>
      </w:docPartBody>
    </w:docPart>
    <w:docPart>
      <w:docPartPr>
        <w:name w:val="3BAEE2E8FAD943B29E42369448E387E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D31E501-4601-44C4-8D2F-47E4AD35DFAE}"/>
      </w:docPartPr>
      <w:docPartBody>
        <w:p w:rsidR="00982EDC" w:rsidRDefault="000378CA" w:rsidP="000378CA">
          <w:pPr>
            <w:pStyle w:val="3BAEE2E8FAD943B29E42369448E387E0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D36578FB155482AB3DEEBB471BCD94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D41517-B7B4-4CE1-AFF9-4EA2AF125315}"/>
      </w:docPartPr>
      <w:docPartBody>
        <w:p w:rsidR="00982EDC" w:rsidRDefault="000378CA" w:rsidP="000378CA">
          <w:pPr>
            <w:pStyle w:val="BD36578FB155482AB3DEEBB471BCD948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018E73751F544F0BAF14699309B7BD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819A06-9881-46B1-9C04-B62848165FF7}"/>
      </w:docPartPr>
      <w:docPartBody>
        <w:p w:rsidR="00982EDC" w:rsidRDefault="000378CA" w:rsidP="000378CA">
          <w:pPr>
            <w:pStyle w:val="6018E73751F544F0BAF14699309B7BDC"/>
          </w:pPr>
          <w:r w:rsidRPr="00D66C17">
            <w:rPr>
              <w:rStyle w:val="Tekstvantijdelijkeaanduiding"/>
            </w:rPr>
            <w:t>Kies een item.</w:t>
          </w:r>
        </w:p>
      </w:docPartBody>
    </w:docPart>
    <w:docPart>
      <w:docPartPr>
        <w:name w:val="D0510106777A4C6B987E07F707E3ADA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B919983-1A0E-47EE-BDA3-C5DBC3DA294C}"/>
      </w:docPartPr>
      <w:docPartBody>
        <w:p w:rsidR="00982EDC" w:rsidRDefault="000378CA" w:rsidP="000378CA">
          <w:pPr>
            <w:pStyle w:val="D0510106777A4C6B987E07F707E3ADAE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A20D43AB7C0446F86EFAE567E9DB1B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7F8A1F2-CDB7-4543-BD5B-44C314710C78}"/>
      </w:docPartPr>
      <w:docPartBody>
        <w:p w:rsidR="00982EDC" w:rsidRDefault="000378CA" w:rsidP="000378CA">
          <w:pPr>
            <w:pStyle w:val="0A20D43AB7C0446F86EFAE567E9DB1B4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E900F6C724E4AC2893BD5801F57E5A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E1B72D5-A541-4041-806B-2BF8FAF210E0}"/>
      </w:docPartPr>
      <w:docPartBody>
        <w:p w:rsidR="00982EDC" w:rsidRDefault="000378CA" w:rsidP="000378CA">
          <w:pPr>
            <w:pStyle w:val="8E900F6C724E4AC2893BD5801F57E5A1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A6997E334EA40D0B77BD12D33782AE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FEE15B2-47ED-4D89-9BA5-73748B5D46F4}"/>
      </w:docPartPr>
      <w:docPartBody>
        <w:p w:rsidR="00982EDC" w:rsidRDefault="000378CA" w:rsidP="000378CA">
          <w:pPr>
            <w:pStyle w:val="DA6997E334EA40D0B77BD12D33782AEE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DB685C9009E42F8AA2C307636D1D39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B9CA0F5-6200-4315-81CC-B5B4E55A36AB}"/>
      </w:docPartPr>
      <w:docPartBody>
        <w:p w:rsidR="00982EDC" w:rsidRDefault="000378CA" w:rsidP="000378CA">
          <w:pPr>
            <w:pStyle w:val="4DB685C9009E42F8AA2C307636D1D392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F3B399247144F44815F3FDBA33B1CB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DBA333D-2404-4314-9B8C-778BFD3A00C2}"/>
      </w:docPartPr>
      <w:docPartBody>
        <w:p w:rsidR="00982EDC" w:rsidRDefault="000378CA" w:rsidP="000378CA">
          <w:pPr>
            <w:pStyle w:val="EF3B399247144F44815F3FDBA33B1CB7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3B649974FF049659D5C2126AF6128A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A42850-E5E6-4EEA-8D99-184B75C52824}"/>
      </w:docPartPr>
      <w:docPartBody>
        <w:p w:rsidR="00982EDC" w:rsidRDefault="000378CA" w:rsidP="000378CA">
          <w:pPr>
            <w:pStyle w:val="B3B649974FF049659D5C2126AF6128A0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7830B99F2834C90AC9AA9DDA5D3E88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E1DB48C-B64E-4F9B-BFCE-EAEFF6607E0E}"/>
      </w:docPartPr>
      <w:docPartBody>
        <w:p w:rsidR="00982EDC" w:rsidRDefault="000378CA" w:rsidP="000378CA">
          <w:pPr>
            <w:pStyle w:val="97830B99F2834C90AC9AA9DDA5D3E88E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0539B9FC93E4D9EA13DA9A3DBD2A66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E5784F4-2127-4037-B091-44A38B736F9F}"/>
      </w:docPartPr>
      <w:docPartBody>
        <w:p w:rsidR="00982EDC" w:rsidRDefault="000378CA" w:rsidP="000378CA">
          <w:pPr>
            <w:pStyle w:val="80539B9FC93E4D9EA13DA9A3DBD2A66E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efaultPlaceholder_-185401343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B8250F3-82F1-493A-B86A-CE0D931590C0}"/>
      </w:docPartPr>
      <w:docPartBody>
        <w:p w:rsidR="00982EDC" w:rsidRDefault="000378CA">
          <w:r w:rsidRPr="00D66C17">
            <w:rPr>
              <w:rStyle w:val="Tekstvantijdelijkeaanduiding"/>
            </w:rPr>
            <w:t>Klik of tik om een datum in te voeren.</w:t>
          </w:r>
        </w:p>
      </w:docPartBody>
    </w:docPart>
    <w:docPart>
      <w:docPartPr>
        <w:name w:val="222AB16615E34589A7E49E56E5CCEAA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AC9FEE-77F0-45F6-8056-E895585502A1}"/>
      </w:docPartPr>
      <w:docPartBody>
        <w:p w:rsidR="00000000" w:rsidRDefault="00982EDC" w:rsidP="00982EDC">
          <w:pPr>
            <w:pStyle w:val="222AB16615E34589A7E49E56E5CCEAA1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A11C18D1D76461485B79783B81A417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814D615-B33F-4E52-B4A7-22863EB70135}"/>
      </w:docPartPr>
      <w:docPartBody>
        <w:p w:rsidR="00000000" w:rsidRDefault="00982EDC" w:rsidP="00982EDC">
          <w:pPr>
            <w:pStyle w:val="EA11C18D1D76461485B79783B81A4177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60AF35ACED64EBBBCB83BD22F3CAA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2FC696C-D382-48BC-97F7-93275E3D48EE}"/>
      </w:docPartPr>
      <w:docPartBody>
        <w:p w:rsidR="00000000" w:rsidRDefault="00982EDC" w:rsidP="00982EDC">
          <w:pPr>
            <w:pStyle w:val="160AF35ACED64EBBBCB83BD22F3CAAFA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6A7C845E16A4710AD84864188EA62C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54A4B06-D3D7-454A-9FDA-6B078331D63F}"/>
      </w:docPartPr>
      <w:docPartBody>
        <w:p w:rsidR="00000000" w:rsidRDefault="00982EDC" w:rsidP="00982EDC">
          <w:pPr>
            <w:pStyle w:val="B6A7C845E16A4710AD84864188EA62CC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526AEB747914C03B9A7345360A7591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67DBC31-DAC5-4130-930A-1C6D81B9E0EF}"/>
      </w:docPartPr>
      <w:docPartBody>
        <w:p w:rsidR="00000000" w:rsidRDefault="00982EDC" w:rsidP="00982EDC">
          <w:pPr>
            <w:pStyle w:val="0526AEB747914C03B9A7345360A7591F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6B534BDB1D94FB59DF29E1994D0177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7897D3F-1759-435C-A4C1-C45F7D03AE9E}"/>
      </w:docPartPr>
      <w:docPartBody>
        <w:p w:rsidR="00000000" w:rsidRDefault="00982EDC" w:rsidP="00982EDC">
          <w:pPr>
            <w:pStyle w:val="A6B534BDB1D94FB59DF29E1994D01772"/>
          </w:pPr>
          <w:r w:rsidRPr="001741EF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CA"/>
    <w:rsid w:val="000378CA"/>
    <w:rsid w:val="0065127E"/>
    <w:rsid w:val="0098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BE" w:eastAsia="nl-B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982EDC"/>
    <w:rPr>
      <w:color w:val="808080"/>
    </w:rPr>
  </w:style>
  <w:style w:type="paragraph" w:customStyle="1" w:styleId="B70DFE3B24124D27B701900FA99B1B0E">
    <w:name w:val="B70DFE3B24124D27B701900FA99B1B0E"/>
    <w:rsid w:val="00982EDC"/>
  </w:style>
  <w:style w:type="paragraph" w:customStyle="1" w:styleId="8E6569C6237C41BCBE43E3B3250196EB">
    <w:name w:val="8E6569C6237C41BCBE43E3B3250196EB"/>
    <w:rsid w:val="00982EDC"/>
  </w:style>
  <w:style w:type="paragraph" w:customStyle="1" w:styleId="222AB16615E34589A7E49E56E5CCEAA1">
    <w:name w:val="222AB16615E34589A7E49E56E5CCEAA1"/>
    <w:rsid w:val="00982EDC"/>
  </w:style>
  <w:style w:type="paragraph" w:customStyle="1" w:styleId="EA11C18D1D76461485B79783B81A4177">
    <w:name w:val="EA11C18D1D76461485B79783B81A4177"/>
    <w:rsid w:val="00982EDC"/>
  </w:style>
  <w:style w:type="paragraph" w:customStyle="1" w:styleId="160AF35ACED64EBBBCB83BD22F3CAAFA">
    <w:name w:val="160AF35ACED64EBBBCB83BD22F3CAAFA"/>
    <w:rsid w:val="00982EDC"/>
  </w:style>
  <w:style w:type="paragraph" w:customStyle="1" w:styleId="B6A7C845E16A4710AD84864188EA62CC">
    <w:name w:val="B6A7C845E16A4710AD84864188EA62CC"/>
    <w:rsid w:val="00982EDC"/>
  </w:style>
  <w:style w:type="paragraph" w:customStyle="1" w:styleId="0526AEB747914C03B9A7345360A7591F">
    <w:name w:val="0526AEB747914C03B9A7345360A7591F"/>
    <w:rsid w:val="00982EDC"/>
  </w:style>
  <w:style w:type="paragraph" w:customStyle="1" w:styleId="A6B534BDB1D94FB59DF29E1994D01772">
    <w:name w:val="A6B534BDB1D94FB59DF29E1994D01772"/>
    <w:rsid w:val="00982EDC"/>
  </w:style>
  <w:style w:type="paragraph" w:customStyle="1" w:styleId="4232F19B338F4BF9AC5A1D4C8777F708">
    <w:name w:val="4232F19B338F4BF9AC5A1D4C8777F708"/>
    <w:rsid w:val="000378CA"/>
  </w:style>
  <w:style w:type="paragraph" w:customStyle="1" w:styleId="D25CE0673C764D83ACED16DF247998AA">
    <w:name w:val="D25CE0673C764D83ACED16DF247998AA"/>
    <w:rsid w:val="000378CA"/>
  </w:style>
  <w:style w:type="paragraph" w:customStyle="1" w:styleId="D58EE5D516184CC19AE9CAE41C544F16">
    <w:name w:val="D58EE5D516184CC19AE9CAE41C544F16"/>
    <w:rsid w:val="000378CA"/>
  </w:style>
  <w:style w:type="paragraph" w:customStyle="1" w:styleId="3BAEE2E8FAD943B29E42369448E387E0">
    <w:name w:val="3BAEE2E8FAD943B29E42369448E387E0"/>
    <w:rsid w:val="000378CA"/>
  </w:style>
  <w:style w:type="paragraph" w:customStyle="1" w:styleId="BD36578FB155482AB3DEEBB471BCD948">
    <w:name w:val="BD36578FB155482AB3DEEBB471BCD948"/>
    <w:rsid w:val="000378CA"/>
  </w:style>
  <w:style w:type="paragraph" w:customStyle="1" w:styleId="6018E73751F544F0BAF14699309B7BDC">
    <w:name w:val="6018E73751F544F0BAF14699309B7BDC"/>
    <w:rsid w:val="000378CA"/>
  </w:style>
  <w:style w:type="paragraph" w:customStyle="1" w:styleId="D0510106777A4C6B987E07F707E3ADAE">
    <w:name w:val="D0510106777A4C6B987E07F707E3ADAE"/>
    <w:rsid w:val="000378CA"/>
  </w:style>
  <w:style w:type="paragraph" w:customStyle="1" w:styleId="0A20D43AB7C0446F86EFAE567E9DB1B4">
    <w:name w:val="0A20D43AB7C0446F86EFAE567E9DB1B4"/>
    <w:rsid w:val="000378CA"/>
  </w:style>
  <w:style w:type="paragraph" w:customStyle="1" w:styleId="8E900F6C724E4AC2893BD5801F57E5A1">
    <w:name w:val="8E900F6C724E4AC2893BD5801F57E5A1"/>
    <w:rsid w:val="000378CA"/>
  </w:style>
  <w:style w:type="paragraph" w:customStyle="1" w:styleId="DA6997E334EA40D0B77BD12D33782AEE">
    <w:name w:val="DA6997E334EA40D0B77BD12D33782AEE"/>
    <w:rsid w:val="000378CA"/>
  </w:style>
  <w:style w:type="paragraph" w:customStyle="1" w:styleId="4DB685C9009E42F8AA2C307636D1D392">
    <w:name w:val="4DB685C9009E42F8AA2C307636D1D392"/>
    <w:rsid w:val="000378CA"/>
  </w:style>
  <w:style w:type="paragraph" w:customStyle="1" w:styleId="EF3B399247144F44815F3FDBA33B1CB7">
    <w:name w:val="EF3B399247144F44815F3FDBA33B1CB7"/>
    <w:rsid w:val="000378CA"/>
  </w:style>
  <w:style w:type="paragraph" w:customStyle="1" w:styleId="B3B649974FF049659D5C2126AF6128A0">
    <w:name w:val="B3B649974FF049659D5C2126AF6128A0"/>
    <w:rsid w:val="000378CA"/>
  </w:style>
  <w:style w:type="paragraph" w:customStyle="1" w:styleId="97830B99F2834C90AC9AA9DDA5D3E88E">
    <w:name w:val="97830B99F2834C90AC9AA9DDA5D3E88E"/>
    <w:rsid w:val="000378CA"/>
  </w:style>
  <w:style w:type="paragraph" w:customStyle="1" w:styleId="80539B9FC93E4D9EA13DA9A3DBD2A66E">
    <w:name w:val="80539B9FC93E4D9EA13DA9A3DBD2A66E"/>
    <w:rsid w:val="000378CA"/>
  </w:style>
  <w:style w:type="paragraph" w:customStyle="1" w:styleId="58B04C4ECB6147A0AF5659EA40373744">
    <w:name w:val="58B04C4ECB6147A0AF5659EA40373744"/>
    <w:rsid w:val="000378CA"/>
  </w:style>
  <w:style w:type="paragraph" w:customStyle="1" w:styleId="361B1292B33F48BCBFCC3A64CD35076A">
    <w:name w:val="361B1292B33F48BCBFCC3A64CD35076A"/>
    <w:rsid w:val="000378CA"/>
  </w:style>
  <w:style w:type="paragraph" w:customStyle="1" w:styleId="FA396B3139C14E2689C0625B4247B9D2">
    <w:name w:val="FA396B3139C14E2689C0625B4247B9D2"/>
    <w:rsid w:val="000378CA"/>
  </w:style>
  <w:style w:type="paragraph" w:customStyle="1" w:styleId="BA93A73F66AB40CE852319726E3EE92A">
    <w:name w:val="BA93A73F66AB40CE852319726E3EE92A"/>
    <w:rsid w:val="000378CA"/>
  </w:style>
  <w:style w:type="paragraph" w:customStyle="1" w:styleId="C2FE63E103604D61A75D04267AFC82B5">
    <w:name w:val="C2FE63E103604D61A75D04267AFC82B5"/>
    <w:rsid w:val="000378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fiberklaar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A8DE6EA0D7449ADAD975039FC6D10" ma:contentTypeVersion="13" ma:contentTypeDescription="Een nieuw document maken." ma:contentTypeScope="" ma:versionID="bbb506b03058d05aa05f0e161ff517ee">
  <xsd:schema xmlns:xsd="http://www.w3.org/2001/XMLSchema" xmlns:xs="http://www.w3.org/2001/XMLSchema" xmlns:p="http://schemas.microsoft.com/office/2006/metadata/properties" xmlns:ns2="955397e3-1a64-431e-9b52-957294e223db" xmlns:ns3="81249da2-3a8f-45ef-b1b9-1dc6c8419276" targetNamespace="http://schemas.microsoft.com/office/2006/metadata/properties" ma:root="true" ma:fieldsID="c96b4d3064c4e3f8375dd1baf24ca80f" ns2:_="" ns3:_="">
    <xsd:import namespace="955397e3-1a64-431e-9b52-957294e223db"/>
    <xsd:import namespace="81249da2-3a8f-45ef-b1b9-1dc6c8419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397e3-1a64-431e-9b52-957294e223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49b243c3-5758-488d-a165-3d321439e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49da2-3a8f-45ef-b1b9-1dc6c841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34ef070-0ca3-4c16-94cc-77465e69033c}" ma:internalName="TaxCatchAll" ma:showField="CatchAllData" ma:web="81249da2-3a8f-45ef-b1b9-1dc6c8419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249da2-3a8f-45ef-b1b9-1dc6c8419276" xsi:nil="true"/>
    <lcf76f155ced4ddcb4097134ff3c332f xmlns="955397e3-1a64-431e-9b52-957294e223d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3F0B6-35B2-432F-95BB-71476C72D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397e3-1a64-431e-9b52-957294e223db"/>
    <ds:schemaRef ds:uri="81249da2-3a8f-45ef-b1b9-1dc6c841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58C5C1-8083-4C07-A639-450048524DF5}">
  <ds:schemaRefs>
    <ds:schemaRef ds:uri="http://schemas.microsoft.com/office/2006/metadata/properties"/>
    <ds:schemaRef ds:uri="http://schemas.microsoft.com/office/infopath/2007/PartnerControls"/>
    <ds:schemaRef ds:uri="81249da2-3a8f-45ef-b1b9-1dc6c8419276"/>
    <ds:schemaRef ds:uri="955397e3-1a64-431e-9b52-957294e223db"/>
  </ds:schemaRefs>
</ds:datastoreItem>
</file>

<file path=customXml/itemProps3.xml><?xml version="1.0" encoding="utf-8"?>
<ds:datastoreItem xmlns:ds="http://schemas.openxmlformats.org/officeDocument/2006/customXml" ds:itemID="{14FD8891-62A3-4DAA-B68D-596EE3AC9C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BFA357-DF44-4896-A997-F4A44CDF0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TM-briefhoofd_Sint-Katelijne-Waver_2023-01-12</Template>
  <TotalTime>1359</TotalTime>
  <Pages>3</Pages>
  <Words>225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 Hendrickx</dc:creator>
  <cp:keywords/>
  <dc:description/>
  <cp:lastModifiedBy>Lies Hendrickx</cp:lastModifiedBy>
  <cp:revision>33</cp:revision>
  <cp:lastPrinted>2022-10-28T11:48:00Z</cp:lastPrinted>
  <dcterms:created xsi:type="dcterms:W3CDTF">2023-07-04T14:22:00Z</dcterms:created>
  <dcterms:modified xsi:type="dcterms:W3CDTF">2023-09-12T19:56:00Z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0x010100B3AA8DE6EA0D7449ADAD975039FC6D10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2023-03-22T10:43:25Z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861ba79c-bb71-465e-bb76-757b875fcc39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ediaServiceImageTags">
    <vt:lpwstr/>
  </property>
</Properties>
</file>