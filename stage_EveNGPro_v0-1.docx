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6C2A" w14:textId="77777777" w:rsidR="009777E8" w:rsidRPr="008134AE" w:rsidRDefault="009777E8" w:rsidP="00F50CDA">
      <w:pPr>
        <w:rPr>
          <w:lang w:val="nl-BE"/>
        </w:rPr>
      </w:pPr>
    </w:p>
    <w:p w14:paraId="745753AF" w14:textId="77777777" w:rsidR="009777E8" w:rsidRPr="008134AE" w:rsidRDefault="009777E8" w:rsidP="00F50CDA">
      <w:pPr>
        <w:rPr>
          <w:lang w:val="nl-BE"/>
        </w:rPr>
      </w:pPr>
    </w:p>
    <w:p w14:paraId="553244E7" w14:textId="77777777" w:rsidR="009777E8" w:rsidRPr="008134AE" w:rsidRDefault="009777E8" w:rsidP="00F50CDA">
      <w:pPr>
        <w:rPr>
          <w:lang w:val="nl-BE"/>
        </w:rPr>
      </w:pPr>
    </w:p>
    <w:p w14:paraId="048A3427" w14:textId="77777777" w:rsidR="009777E8" w:rsidRPr="008134AE" w:rsidRDefault="009777E8" w:rsidP="00F50CDA">
      <w:pPr>
        <w:rPr>
          <w:lang w:val="nl-BE"/>
        </w:rPr>
      </w:pPr>
    </w:p>
    <w:p w14:paraId="44FF74AA" w14:textId="77777777" w:rsidR="009777E8" w:rsidRPr="008134AE" w:rsidRDefault="009777E8" w:rsidP="00F50CDA">
      <w:pPr>
        <w:rPr>
          <w:lang w:val="nl-BE"/>
        </w:rPr>
      </w:pPr>
    </w:p>
    <w:p w14:paraId="172B75F4" w14:textId="77777777" w:rsidR="009777E8" w:rsidRPr="008134AE" w:rsidRDefault="009777E8" w:rsidP="00F50CDA">
      <w:pPr>
        <w:rPr>
          <w:lang w:val="nl-BE"/>
        </w:rPr>
      </w:pPr>
    </w:p>
    <w:p w14:paraId="7958BD19" w14:textId="77777777" w:rsidR="009777E8" w:rsidRPr="008134AE" w:rsidRDefault="009777E8" w:rsidP="00F50CDA">
      <w:pPr>
        <w:rPr>
          <w:lang w:val="nl-BE"/>
        </w:rPr>
      </w:pPr>
    </w:p>
    <w:p w14:paraId="5C5B4F68" w14:textId="77777777" w:rsidR="009777E8" w:rsidRPr="008134AE" w:rsidRDefault="009777E8" w:rsidP="00F50CDA">
      <w:pPr>
        <w:rPr>
          <w:lang w:val="nl-BE"/>
        </w:rPr>
      </w:pPr>
    </w:p>
    <w:p w14:paraId="36023534" w14:textId="77777777" w:rsidR="009777E8" w:rsidRPr="008134AE" w:rsidRDefault="009777E8" w:rsidP="00F50CDA">
      <w:pPr>
        <w:rPr>
          <w:lang w:val="nl-BE"/>
        </w:rPr>
      </w:pPr>
    </w:p>
    <w:p w14:paraId="0DBFDF5D" w14:textId="77777777" w:rsidR="009777E8" w:rsidRPr="008134AE" w:rsidRDefault="009777E8" w:rsidP="00F50CDA">
      <w:pPr>
        <w:rPr>
          <w:lang w:val="nl-BE"/>
        </w:rPr>
      </w:pPr>
    </w:p>
    <w:p w14:paraId="14E8B39A" w14:textId="77777777" w:rsidR="009777E8" w:rsidRPr="008134AE" w:rsidRDefault="009777E8" w:rsidP="00F50CDA">
      <w:pPr>
        <w:rPr>
          <w:lang w:val="nl-BE"/>
        </w:rPr>
      </w:pPr>
    </w:p>
    <w:p w14:paraId="3E3ED2FE" w14:textId="77777777" w:rsidR="009777E8" w:rsidRPr="008134AE" w:rsidRDefault="009777E8" w:rsidP="00F50CDA">
      <w:pPr>
        <w:rPr>
          <w:lang w:val="nl-BE"/>
        </w:rPr>
      </w:pPr>
    </w:p>
    <w:p w14:paraId="0B312F05" w14:textId="77777777" w:rsidR="009777E8" w:rsidRPr="008134AE" w:rsidRDefault="009777E8" w:rsidP="00F50CDA">
      <w:pPr>
        <w:rPr>
          <w:lang w:val="nl-BE"/>
        </w:rPr>
      </w:pPr>
    </w:p>
    <w:p w14:paraId="78E596FF" w14:textId="77777777" w:rsidR="0037713E" w:rsidRPr="008134AE" w:rsidRDefault="0037713E" w:rsidP="00F50CDA">
      <w:pPr>
        <w:rPr>
          <w:lang w:val="nl-BE"/>
        </w:rPr>
      </w:pPr>
    </w:p>
    <w:p w14:paraId="1ADEC015" w14:textId="77777777" w:rsidR="009777E8" w:rsidRPr="008134AE" w:rsidRDefault="009777E8" w:rsidP="00F50CDA">
      <w:pPr>
        <w:rPr>
          <w:lang w:val="nl-BE"/>
        </w:rPr>
      </w:pPr>
    </w:p>
    <w:p w14:paraId="6E7B9A73" w14:textId="77777777" w:rsidR="009777E8" w:rsidRPr="008134AE" w:rsidRDefault="009777E8" w:rsidP="00F50CDA">
      <w:pPr>
        <w:rPr>
          <w:lang w:val="nl-BE"/>
        </w:rPr>
      </w:pPr>
    </w:p>
    <w:p w14:paraId="16E13028" w14:textId="77777777" w:rsidR="009777E8" w:rsidRPr="008134AE" w:rsidRDefault="009777E8" w:rsidP="00F50CDA">
      <w:pPr>
        <w:rPr>
          <w:lang w:val="nl-BE"/>
        </w:rPr>
      </w:pPr>
    </w:p>
    <w:p w14:paraId="5801241B" w14:textId="77777777" w:rsidR="009777E8" w:rsidRPr="008134AE" w:rsidRDefault="009777E8" w:rsidP="00F50CDA">
      <w:pPr>
        <w:rPr>
          <w:lang w:val="nl-BE"/>
        </w:rPr>
      </w:pPr>
    </w:p>
    <w:p w14:paraId="3ED2F4C7" w14:textId="77777777" w:rsidR="009777E8" w:rsidRPr="008134AE" w:rsidRDefault="009777E8" w:rsidP="00F50CDA">
      <w:pPr>
        <w:rPr>
          <w:lang w:val="nl-BE"/>
        </w:rPr>
      </w:pPr>
    </w:p>
    <w:p w14:paraId="3E054F62" w14:textId="77777777" w:rsidR="009777E8" w:rsidRPr="008134AE" w:rsidRDefault="009777E8" w:rsidP="00F50CDA">
      <w:pPr>
        <w:rPr>
          <w:lang w:val="nl-BE"/>
        </w:rPr>
      </w:pPr>
    </w:p>
    <w:p w14:paraId="6CC33B50" w14:textId="77777777" w:rsidR="009777E8" w:rsidRPr="008134AE" w:rsidRDefault="009777E8" w:rsidP="00F50CDA">
      <w:pPr>
        <w:rPr>
          <w:lang w:val="nl-BE"/>
        </w:rPr>
      </w:pPr>
    </w:p>
    <w:p w14:paraId="18C76EAA" w14:textId="77777777" w:rsidR="009777E8" w:rsidRPr="008134AE" w:rsidRDefault="009777E8" w:rsidP="00F50CDA">
      <w:pPr>
        <w:rPr>
          <w:lang w:val="nl-BE"/>
        </w:rPr>
      </w:pPr>
    </w:p>
    <w:tbl>
      <w:tblPr>
        <w:tblStyle w:val="TableGrid"/>
        <w:tblpPr w:leftFromText="141" w:rightFromText="141" w:vertAnchor="text" w:horzAnchor="margin" w:tblpY="560"/>
        <w:tblW w:w="18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4"/>
        <w:gridCol w:w="9174"/>
      </w:tblGrid>
      <w:tr w:rsidR="00ED5A95" w:rsidRPr="008134AE" w14:paraId="6283E94E" w14:textId="77777777" w:rsidTr="1A1402E2">
        <w:trPr>
          <w:trHeight w:val="1159"/>
        </w:trPr>
        <w:tc>
          <w:tcPr>
            <w:tcW w:w="9174" w:type="dxa"/>
          </w:tcPr>
          <w:p w14:paraId="35ED3A50" w14:textId="2AE295F9" w:rsidR="00ED5A95" w:rsidRPr="008134AE" w:rsidRDefault="00282F03" w:rsidP="007432AF">
            <w:pPr>
              <w:pStyle w:val="Title"/>
              <w:framePr w:hSpace="0" w:wrap="auto" w:vAnchor="margin" w:hAnchor="text" w:yAlign="inline"/>
              <w:rPr>
                <w:lang w:val="nl-BE"/>
              </w:rPr>
            </w:pPr>
            <w:r w:rsidRPr="008134AE">
              <w:rPr>
                <w:lang w:val="nl-BE"/>
              </w:rPr>
              <w:t>Stageopdracht:</w:t>
            </w:r>
            <w:r w:rsidRPr="008134AE">
              <w:rPr>
                <w:lang w:val="nl-BE"/>
              </w:rPr>
              <w:br/>
            </w:r>
            <w:r w:rsidRPr="008134AE">
              <w:rPr>
                <w:sz w:val="48"/>
                <w:szCs w:val="48"/>
                <w:lang w:val="nl-BE"/>
              </w:rPr>
              <w:t>Ontwikkeling van een Virtuele Leer- en Testomgeving</w:t>
            </w:r>
          </w:p>
        </w:tc>
        <w:tc>
          <w:tcPr>
            <w:tcW w:w="9174" w:type="dxa"/>
          </w:tcPr>
          <w:p w14:paraId="68E2DEA2" w14:textId="77777777" w:rsidR="00ED5A95" w:rsidRPr="008134AE" w:rsidRDefault="00ED5A95" w:rsidP="007432AF">
            <w:pPr>
              <w:pStyle w:val="Title"/>
              <w:framePr w:hSpace="0" w:wrap="auto" w:vAnchor="margin" w:hAnchor="text" w:yAlign="inline"/>
              <w:rPr>
                <w:lang w:val="nl-BE"/>
              </w:rPr>
            </w:pPr>
          </w:p>
        </w:tc>
      </w:tr>
      <w:tr w:rsidR="00ED5A95" w:rsidRPr="008134AE" w14:paraId="44D55718" w14:textId="77777777" w:rsidTr="1A1402E2">
        <w:trPr>
          <w:trHeight w:val="796"/>
        </w:trPr>
        <w:tc>
          <w:tcPr>
            <w:tcW w:w="9174" w:type="dxa"/>
          </w:tcPr>
          <w:p w14:paraId="799A4A39" w14:textId="23C0F7A2" w:rsidR="00ED5A95" w:rsidRPr="008134AE" w:rsidRDefault="00F55BC7" w:rsidP="00F50CDA">
            <w:pPr>
              <w:pStyle w:val="Subtitle"/>
              <w:framePr w:hSpace="0" w:wrap="auto" w:vAnchor="margin" w:hAnchor="text" w:yAlign="inline"/>
              <w:rPr>
                <w:lang w:val="nl-BE"/>
              </w:rPr>
            </w:pPr>
            <w:r w:rsidRPr="008134AE">
              <w:rPr>
                <w:lang w:val="nl-BE"/>
              </w:rPr>
              <w:t>Interligo</w:t>
            </w:r>
          </w:p>
          <w:p w14:paraId="2F1E5456" w14:textId="28DCBD17" w:rsidR="00ED5A95" w:rsidRPr="008134AE" w:rsidRDefault="7E4519A8" w:rsidP="00F50CDA">
            <w:pPr>
              <w:rPr>
                <w:lang w:val="nl-BE"/>
              </w:rPr>
            </w:pPr>
            <w:r w:rsidRPr="008134AE">
              <w:rPr>
                <w:lang w:val="nl-BE"/>
              </w:rPr>
              <w:t>K</w:t>
            </w:r>
            <w:r w:rsidR="00B24756" w:rsidRPr="008134AE">
              <w:rPr>
                <w:lang w:val="nl-BE"/>
              </w:rPr>
              <w:t>.</w:t>
            </w:r>
            <w:r w:rsidRPr="008134AE">
              <w:rPr>
                <w:lang w:val="nl-BE"/>
              </w:rPr>
              <w:t xml:space="preserve"> De Ruysscher</w:t>
            </w:r>
          </w:p>
          <w:p w14:paraId="399622D0" w14:textId="2A86B5AE" w:rsidR="00ED5A95" w:rsidRPr="008134AE" w:rsidRDefault="2ADAE22F" w:rsidP="00F50CDA">
            <w:pPr>
              <w:rPr>
                <w:lang w:val="nl-BE"/>
              </w:rPr>
            </w:pPr>
            <w:r w:rsidRPr="008134AE">
              <w:rPr>
                <w:lang w:val="nl-BE"/>
              </w:rPr>
              <w:t>1.0</w:t>
            </w:r>
          </w:p>
          <w:sdt>
            <w:sdtPr>
              <w:rPr>
                <w:lang w:val="nl-BE"/>
              </w:rPr>
              <w:id w:val="1350364780"/>
              <w:placeholder>
                <w:docPart w:val="DefaultPlaceholder_-1854013437"/>
              </w:placeholder>
              <w:date w:fullDate="2026-01-29T00:00:00Z">
                <w:dateFormat w:val="dd/MM/yyyy"/>
                <w:lid w:val="en-BE"/>
                <w:storeMappedDataAs w:val="dateTime"/>
                <w:calendar w:val="gregorian"/>
              </w:date>
            </w:sdtPr>
            <w:sdtEndPr/>
            <w:sdtContent>
              <w:p w14:paraId="4FC2488C" w14:textId="2D303789" w:rsidR="00ED5A95" w:rsidRPr="008134AE" w:rsidRDefault="00F55BC7" w:rsidP="00F50CDA">
                <w:pPr>
                  <w:pStyle w:val="Subtitle"/>
                  <w:framePr w:hSpace="0" w:wrap="auto" w:vAnchor="margin" w:hAnchor="text" w:yAlign="inline"/>
                  <w:rPr>
                    <w:lang w:val="nl-BE"/>
                  </w:rPr>
                </w:pPr>
                <w:r w:rsidRPr="008134AE">
                  <w:rPr>
                    <w:lang w:val="nl-BE"/>
                  </w:rPr>
                  <w:t>29/01/2026</w:t>
                </w:r>
              </w:p>
            </w:sdtContent>
          </w:sdt>
        </w:tc>
        <w:tc>
          <w:tcPr>
            <w:tcW w:w="9174" w:type="dxa"/>
          </w:tcPr>
          <w:p w14:paraId="6B660B88" w14:textId="77777777" w:rsidR="00ED5A95" w:rsidRPr="008134AE" w:rsidRDefault="00ED5A95" w:rsidP="00F50CDA">
            <w:pPr>
              <w:pStyle w:val="Subtitle"/>
              <w:framePr w:hSpace="0" w:wrap="auto" w:vAnchor="margin" w:hAnchor="text" w:yAlign="inline"/>
              <w:rPr>
                <w:lang w:val="nl-BE"/>
              </w:rPr>
            </w:pPr>
          </w:p>
        </w:tc>
      </w:tr>
    </w:tbl>
    <w:p w14:paraId="477B02C5" w14:textId="77777777" w:rsidR="009777E8" w:rsidRPr="008134AE" w:rsidRDefault="009777E8" w:rsidP="00F50CDA">
      <w:pPr>
        <w:rPr>
          <w:lang w:val="nl-BE"/>
        </w:rPr>
      </w:pPr>
    </w:p>
    <w:p w14:paraId="55260B3E" w14:textId="77777777" w:rsidR="009777E8" w:rsidRPr="008134AE" w:rsidRDefault="009777E8" w:rsidP="00F50CDA">
      <w:pPr>
        <w:rPr>
          <w:lang w:val="nl-BE"/>
        </w:rPr>
      </w:pPr>
    </w:p>
    <w:p w14:paraId="2F8A34E6" w14:textId="77777777" w:rsidR="009777E8" w:rsidRPr="008134AE" w:rsidRDefault="009777E8" w:rsidP="00F50CDA">
      <w:pPr>
        <w:rPr>
          <w:lang w:val="nl-BE"/>
        </w:rPr>
      </w:pPr>
    </w:p>
    <w:p w14:paraId="641C1A31" w14:textId="77777777" w:rsidR="009777E8" w:rsidRPr="008134AE" w:rsidRDefault="009777E8" w:rsidP="00F50CDA">
      <w:pPr>
        <w:rPr>
          <w:lang w:val="nl-BE"/>
        </w:rPr>
      </w:pPr>
    </w:p>
    <w:p w14:paraId="2525C44F" w14:textId="77777777" w:rsidR="009777E8" w:rsidRPr="008134AE" w:rsidRDefault="009777E8" w:rsidP="00F50CDA">
      <w:pPr>
        <w:rPr>
          <w:lang w:val="nl-BE"/>
        </w:rPr>
      </w:pPr>
    </w:p>
    <w:p w14:paraId="34E8E3DD" w14:textId="77777777" w:rsidR="009777E8" w:rsidRPr="008134AE" w:rsidRDefault="009777E8" w:rsidP="00F50CDA">
      <w:pPr>
        <w:rPr>
          <w:lang w:val="nl-BE"/>
        </w:rPr>
      </w:pPr>
    </w:p>
    <w:p w14:paraId="657A74F7" w14:textId="77777777" w:rsidR="009777E8" w:rsidRPr="008134AE" w:rsidRDefault="009777E8" w:rsidP="00F50CDA">
      <w:pPr>
        <w:rPr>
          <w:lang w:val="nl-BE"/>
        </w:rPr>
      </w:pPr>
    </w:p>
    <w:p w14:paraId="3500869B" w14:textId="77777777" w:rsidR="00FB1B56" w:rsidRPr="008134AE" w:rsidRDefault="00FB1B56" w:rsidP="00F50CDA">
      <w:pPr>
        <w:rPr>
          <w:lang w:val="nl-BE"/>
        </w:rPr>
      </w:pPr>
    </w:p>
    <w:p w14:paraId="108887C5" w14:textId="77777777" w:rsidR="00F55BC7" w:rsidRPr="008134AE" w:rsidRDefault="00F55BC7" w:rsidP="00F50CDA">
      <w:pPr>
        <w:rPr>
          <w:lang w:val="nl-BE"/>
        </w:rPr>
      </w:pPr>
    </w:p>
    <w:p w14:paraId="38329B52" w14:textId="77777777" w:rsidR="00FB1B56" w:rsidRPr="008134AE" w:rsidRDefault="00FB1B56" w:rsidP="00F50CDA">
      <w:pPr>
        <w:rPr>
          <w:lang w:val="nl-BE"/>
        </w:rPr>
      </w:pPr>
    </w:p>
    <w:p w14:paraId="4CD1DC9F" w14:textId="77777777" w:rsidR="001C5BA3" w:rsidRPr="008134AE" w:rsidRDefault="001C5BA3" w:rsidP="00F50CDA">
      <w:pPr>
        <w:rPr>
          <w:lang w:val="nl-BE"/>
        </w:rPr>
      </w:pPr>
    </w:p>
    <w:p w14:paraId="4B046E6B" w14:textId="77777777" w:rsidR="001C5BA3" w:rsidRPr="008134AE" w:rsidRDefault="001C5BA3" w:rsidP="00F50CDA">
      <w:pPr>
        <w:rPr>
          <w:lang w:val="nl-BE"/>
        </w:rPr>
        <w:sectPr w:rsidR="001C5BA3" w:rsidRPr="008134AE" w:rsidSect="00E238F0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417" w:bottom="173" w:left="1417" w:header="708" w:footer="708" w:gutter="0"/>
          <w:cols w:space="708"/>
          <w:titlePg/>
          <w:docGrid w:linePitch="360"/>
        </w:sectPr>
      </w:pPr>
    </w:p>
    <w:tbl>
      <w:tblPr>
        <w:tblStyle w:val="TableGrid"/>
        <w:tblpPr w:leftFromText="141" w:rightFromText="141" w:vertAnchor="text" w:horzAnchor="margin" w:tblpY="1675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835"/>
        <w:gridCol w:w="3397"/>
      </w:tblGrid>
      <w:tr w:rsidR="00E238F0" w:rsidRPr="008134AE" w14:paraId="09290466" w14:textId="77777777" w:rsidTr="006621DA">
        <w:tc>
          <w:tcPr>
            <w:tcW w:w="2830" w:type="dxa"/>
            <w:tcBorders>
              <w:right w:val="single" w:sz="4" w:space="0" w:color="7FCA4C" w:themeColor="accent1"/>
            </w:tcBorders>
            <w:vAlign w:val="center"/>
          </w:tcPr>
          <w:p w14:paraId="040CDB1D" w14:textId="77777777" w:rsidR="00E238F0" w:rsidRPr="008134AE" w:rsidRDefault="00E238F0" w:rsidP="00F50CDA">
            <w:pPr>
              <w:rPr>
                <w:lang w:val="nl-BE"/>
              </w:rPr>
            </w:pPr>
            <w:proofErr w:type="gramStart"/>
            <w:r w:rsidRPr="008134AE">
              <w:rPr>
                <w:lang w:val="nl-BE"/>
              </w:rPr>
              <w:t>info@interligo.be</w:t>
            </w:r>
            <w:proofErr w:type="gramEnd"/>
          </w:p>
          <w:p w14:paraId="7C3E8BA6" w14:textId="77777777" w:rsidR="00E238F0" w:rsidRPr="008134AE" w:rsidRDefault="00E238F0" w:rsidP="00F50CDA">
            <w:pPr>
              <w:rPr>
                <w:lang w:val="nl-BE"/>
              </w:rPr>
            </w:pPr>
            <w:proofErr w:type="gramStart"/>
            <w:r w:rsidRPr="008134AE">
              <w:rPr>
                <w:lang w:val="nl-BE"/>
              </w:rPr>
              <w:t>www.interligo.be</w:t>
            </w:r>
            <w:proofErr w:type="gramEnd"/>
          </w:p>
        </w:tc>
        <w:tc>
          <w:tcPr>
            <w:tcW w:w="2835" w:type="dxa"/>
            <w:tcBorders>
              <w:left w:val="single" w:sz="4" w:space="0" w:color="7FCA4C" w:themeColor="accent1"/>
              <w:right w:val="single" w:sz="4" w:space="0" w:color="7FCA4C" w:themeColor="accent1"/>
            </w:tcBorders>
            <w:vAlign w:val="center"/>
          </w:tcPr>
          <w:p w14:paraId="06804E47" w14:textId="77777777" w:rsidR="00E238F0" w:rsidRPr="008134AE" w:rsidRDefault="00E238F0" w:rsidP="00F50CDA">
            <w:pPr>
              <w:rPr>
                <w:lang w:val="nl-BE"/>
              </w:rPr>
            </w:pPr>
            <w:r w:rsidRPr="008134AE">
              <w:rPr>
                <w:lang w:val="nl-BE"/>
              </w:rPr>
              <w:t>+32 3 444 11 21</w:t>
            </w:r>
          </w:p>
        </w:tc>
        <w:tc>
          <w:tcPr>
            <w:tcW w:w="3397" w:type="dxa"/>
            <w:tcBorders>
              <w:left w:val="single" w:sz="4" w:space="0" w:color="7FCA4C" w:themeColor="accent1"/>
            </w:tcBorders>
            <w:vAlign w:val="center"/>
          </w:tcPr>
          <w:p w14:paraId="0347ADB9" w14:textId="77777777" w:rsidR="00E238F0" w:rsidRPr="008134AE" w:rsidRDefault="005363F3" w:rsidP="00F50CDA">
            <w:pPr>
              <w:rPr>
                <w:lang w:val="nl-BE"/>
              </w:rPr>
            </w:pPr>
            <w:r w:rsidRPr="008134AE">
              <w:rPr>
                <w:lang w:val="nl-BE"/>
              </w:rPr>
              <w:t>Veldkant 31</w:t>
            </w:r>
          </w:p>
          <w:p w14:paraId="6FE040F6" w14:textId="77777777" w:rsidR="00E238F0" w:rsidRPr="008134AE" w:rsidRDefault="00E238F0" w:rsidP="00F50CDA">
            <w:pPr>
              <w:rPr>
                <w:lang w:val="nl-BE"/>
              </w:rPr>
            </w:pPr>
            <w:r w:rsidRPr="008134AE">
              <w:rPr>
                <w:lang w:val="nl-BE"/>
              </w:rPr>
              <w:t>2</w:t>
            </w:r>
            <w:r w:rsidR="005363F3" w:rsidRPr="008134AE">
              <w:rPr>
                <w:lang w:val="nl-BE"/>
              </w:rPr>
              <w:t>550 Kontich</w:t>
            </w:r>
          </w:p>
        </w:tc>
      </w:tr>
    </w:tbl>
    <w:p w14:paraId="059A7E2C" w14:textId="77777777" w:rsidR="00FB1B56" w:rsidRPr="008134AE" w:rsidRDefault="006621DA" w:rsidP="00F50CDA">
      <w:pPr>
        <w:rPr>
          <w:lang w:val="nl-BE"/>
        </w:rPr>
        <w:sectPr w:rsidR="00FB1B56" w:rsidRPr="008134AE" w:rsidSect="00FB1B56">
          <w:type w:val="continuous"/>
          <w:pgSz w:w="11906" w:h="16838"/>
          <w:pgMar w:top="1417" w:right="1417" w:bottom="173" w:left="1417" w:header="708" w:footer="708" w:gutter="0"/>
          <w:cols w:num="3" w:space="454"/>
          <w:titlePg/>
          <w:docGrid w:linePitch="360"/>
        </w:sectPr>
      </w:pPr>
      <w:r w:rsidRPr="008134AE">
        <w:rPr>
          <w:noProof/>
          <w:lang w:val="nl-B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D302F44" wp14:editId="7C920F61">
                <wp:simplePos x="0" y="0"/>
                <wp:positionH relativeFrom="column">
                  <wp:posOffset>-921184</wp:posOffset>
                </wp:positionH>
                <wp:positionV relativeFrom="page">
                  <wp:posOffset>9347200</wp:posOffset>
                </wp:positionV>
                <wp:extent cx="7593965" cy="1363813"/>
                <wp:effectExtent l="0" t="0" r="635" b="0"/>
                <wp:wrapNone/>
                <wp:docPr id="1081258970" name="Rechthoek met aan één zijde afgeronde hoek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3965" cy="1363813"/>
                        </a:xfrm>
                        <a:prstGeom prst="round2SameRect">
                          <a:avLst>
                            <a:gd name="adj1" fmla="val 36887"/>
                            <a:gd name="adj2" fmla="val 0"/>
                          </a:avLst>
                        </a:prstGeom>
                        <a:solidFill>
                          <a:schemeClr val="accent1">
                            <a:alpha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2B09" id="Rechthoek met aan één zijde afgeronde hoeken 11" o:spid="_x0000_s1026" style="position:absolute;margin-left:-72.55pt;margin-top:736pt;width:597.95pt;height:107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7593965,136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" path="m503070,l7090895,v277838,,503070,225232,503070,503070l7593965,1363813r,l,1363813r,l,503070c,225232,225232,,503070,xe" fillcolor="#7fca4c [3204]" stroked="f" strokeweight="1pt">
                <v:fill opacity="3341f"/>
                <v:stroke joinstyle="miter"/>
                <v:path arrowok="t" o:connecttype="custom" o:connectlocs="503070,0;7090895,0;7593965,503070;7593965,1363813;7593965,1363813;0,1363813;0,1363813;0,503070;503070,0" o:connectangles="0,0,0,0,0,0,0,0,0"/>
                <w10:wrap anchory="page"/>
              </v:shape>
            </w:pict>
          </mc:Fallback>
        </mc:AlternateContent>
      </w:r>
    </w:p>
    <w:p w14:paraId="12E70B8B" w14:textId="77777777" w:rsidR="00ED5A95" w:rsidRPr="008134AE" w:rsidRDefault="00ED5A95" w:rsidP="00F50CDA">
      <w:pPr>
        <w:rPr>
          <w:rFonts w:asciiTheme="majorHAnsi" w:eastAsiaTheme="majorEastAsia" w:hAnsiTheme="majorHAnsi" w:cstheme="majorBidi"/>
          <w:color w:val="7FCA4C" w:themeColor="accent1"/>
          <w:sz w:val="32"/>
          <w:szCs w:val="32"/>
          <w:lang w:val="nl-BE"/>
        </w:rPr>
      </w:pPr>
      <w:r w:rsidRPr="008134AE">
        <w:rPr>
          <w:lang w:val="nl-BE"/>
        </w:rPr>
        <w:br w:type="page"/>
      </w:r>
    </w:p>
    <w:p w14:paraId="0742CC95" w14:textId="77777777" w:rsidR="00974D22" w:rsidRPr="008134AE" w:rsidRDefault="00974D22" w:rsidP="00974D22">
      <w:pPr>
        <w:pStyle w:val="Heading1"/>
        <w:rPr>
          <w:color w:val="5DA02F" w:themeColor="accent1" w:themeShade="BF"/>
          <w:sz w:val="40"/>
          <w:szCs w:val="40"/>
          <w:lang w:val="nl-BE"/>
        </w:rPr>
      </w:pPr>
      <w:bookmarkStart w:id="0" w:name="X4c334888120835a70b6d9f1b30526c843db7d7b"/>
      <w:r w:rsidRPr="008134AE">
        <w:rPr>
          <w:lang w:val="nl-BE"/>
        </w:rPr>
        <w:lastRenderedPageBreak/>
        <w:t>Stageopdracht – Ontwikkeling van een Virtuele Leer- en Testomgeving</w:t>
      </w:r>
    </w:p>
    <w:p w14:paraId="28AF11A0" w14:textId="2255A810" w:rsidR="00974D22" w:rsidRPr="008134AE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b/>
          <w:bCs/>
          <w:sz w:val="22"/>
          <w:szCs w:val="22"/>
          <w:lang w:val="nl-BE"/>
        </w:rPr>
        <w:t>Stageperiode:</w:t>
      </w:r>
      <w:r w:rsidRPr="008134AE">
        <w:rPr>
          <w:sz w:val="22"/>
          <w:szCs w:val="22"/>
          <w:lang w:val="nl-BE"/>
        </w:rPr>
        <w:t xml:space="preserve"> 9 februari t.e.m. 22 juni</w:t>
      </w:r>
    </w:p>
    <w:p w14:paraId="5F43E204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2EBA5481">
          <v:rect id="_x0000_i2111" style="width:468pt;height:1.5pt" o:hralign="center" o:hrstd="t" o:hr="t" fillcolor="#a0a0a0" stroked="f"/>
        </w:pict>
      </w:r>
    </w:p>
    <w:p w14:paraId="4A42AAD0" w14:textId="77777777" w:rsidR="00974D22" w:rsidRPr="008134AE" w:rsidRDefault="00974D22" w:rsidP="00974D22">
      <w:pPr>
        <w:pStyle w:val="Heading2"/>
        <w:rPr>
          <w:lang w:val="nl-BE"/>
        </w:rPr>
      </w:pPr>
      <w:r w:rsidRPr="008134AE">
        <w:rPr>
          <w:lang w:val="nl-BE"/>
        </w:rPr>
        <w:t>Algemene context</w:t>
      </w:r>
    </w:p>
    <w:p w14:paraId="7A9FD4F6" w14:textId="77777777" w:rsidR="00974D22" w:rsidRPr="008134AE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Deze stageopdracht heeft als doel het ontwerpen, implementeren en documenteren van een schaalbare virtuele leer- en testomgeving voor het bedrijf.</w:t>
      </w:r>
    </w:p>
    <w:p w14:paraId="7E77D534" w14:textId="77777777" w:rsidR="008D140B" w:rsidRDefault="00974D22" w:rsidP="00974D22">
      <w:pPr>
        <w:pStyle w:val="BodyText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De omgeving zal gebruikt worden voor:</w:t>
      </w:r>
    </w:p>
    <w:p w14:paraId="7F776EE0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Interne opleidingen en trainingen</w:t>
      </w:r>
    </w:p>
    <w:p w14:paraId="5EEF33F8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Voorbereiding op </w:t>
      </w:r>
      <w:proofErr w:type="spellStart"/>
      <w:r w:rsidRPr="008134AE">
        <w:rPr>
          <w:sz w:val="22"/>
          <w:szCs w:val="22"/>
          <w:lang w:val="nl-BE"/>
        </w:rPr>
        <w:t>netwerkcertificaties</w:t>
      </w:r>
      <w:proofErr w:type="spellEnd"/>
    </w:p>
    <w:p w14:paraId="72125AB8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Technische demo’s bij klanten</w:t>
      </w:r>
    </w:p>
    <w:p w14:paraId="60B9D4AE" w14:textId="36C9AD83" w:rsidR="00974D22" w:rsidRPr="008134AE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Kennisopbouw binnen het bedrijf</w:t>
      </w:r>
    </w:p>
    <w:p w14:paraId="54210607" w14:textId="77777777" w:rsidR="00974D22" w:rsidRPr="008134AE" w:rsidRDefault="00974D22" w:rsidP="00974D22">
      <w:pPr>
        <w:pStyle w:val="BodyText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De leeromgeving wordt opgebouwd rond een </w:t>
      </w:r>
      <w:r w:rsidRPr="008134AE">
        <w:rPr>
          <w:b/>
          <w:bCs/>
          <w:sz w:val="22"/>
          <w:szCs w:val="22"/>
          <w:lang w:val="nl-BE"/>
        </w:rPr>
        <w:t>EVE-NG Pro cluster</w:t>
      </w:r>
      <w:r w:rsidRPr="008134AE">
        <w:rPr>
          <w:sz w:val="22"/>
          <w:szCs w:val="22"/>
          <w:lang w:val="nl-BE"/>
        </w:rPr>
        <w:t xml:space="preserve">, draaiend op een </w:t>
      </w:r>
      <w:r w:rsidRPr="008134AE">
        <w:rPr>
          <w:b/>
          <w:bCs/>
          <w:sz w:val="22"/>
          <w:szCs w:val="22"/>
          <w:lang w:val="nl-BE"/>
        </w:rPr>
        <w:t xml:space="preserve">bestaande </w:t>
      </w:r>
      <w:proofErr w:type="spellStart"/>
      <w:r w:rsidRPr="008134AE">
        <w:rPr>
          <w:b/>
          <w:bCs/>
          <w:sz w:val="22"/>
          <w:szCs w:val="22"/>
          <w:lang w:val="nl-BE"/>
        </w:rPr>
        <w:t>Proxmox</w:t>
      </w:r>
      <w:proofErr w:type="spellEnd"/>
      <w:r w:rsidRPr="008134AE">
        <w:rPr>
          <w:b/>
          <w:bCs/>
          <w:sz w:val="22"/>
          <w:szCs w:val="22"/>
          <w:lang w:val="nl-BE"/>
        </w:rPr>
        <w:t xml:space="preserve"> virtualisatieomgeving</w:t>
      </w:r>
      <w:r w:rsidRPr="008134AE">
        <w:rPr>
          <w:sz w:val="22"/>
          <w:szCs w:val="22"/>
          <w:lang w:val="nl-BE"/>
        </w:rPr>
        <w:t xml:space="preserve"> die door het bedrijf </w:t>
      </w:r>
      <w:proofErr w:type="gramStart"/>
      <w:r w:rsidRPr="008134AE">
        <w:rPr>
          <w:sz w:val="22"/>
          <w:szCs w:val="22"/>
          <w:lang w:val="nl-BE"/>
        </w:rPr>
        <w:t>reeds</w:t>
      </w:r>
      <w:proofErr w:type="gramEnd"/>
      <w:r w:rsidRPr="008134AE">
        <w:rPr>
          <w:sz w:val="22"/>
          <w:szCs w:val="22"/>
          <w:lang w:val="nl-BE"/>
        </w:rPr>
        <w:t xml:space="preserve"> is opgezet en beheerd.</w:t>
      </w:r>
    </w:p>
    <w:p w14:paraId="11F12D30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3D4895B5">
          <v:rect id="_x0000_i2112" style="width:468pt;height:1.5pt" o:hralign="center" o:hrstd="t" o:hr="t" fillcolor="#a0a0a0" stroked="f"/>
        </w:pict>
      </w:r>
    </w:p>
    <w:p w14:paraId="6C5F3A77" w14:textId="77777777" w:rsidR="00974D22" w:rsidRPr="008134AE" w:rsidRDefault="00974D22" w:rsidP="00974D22">
      <w:pPr>
        <w:pStyle w:val="Heading2"/>
        <w:rPr>
          <w:lang w:val="nl-BE"/>
        </w:rPr>
      </w:pPr>
      <w:bookmarkStart w:id="1" w:name="algemene-context"/>
      <w:bookmarkEnd w:id="1"/>
      <w:r w:rsidRPr="008134AE">
        <w:rPr>
          <w:lang w:val="nl-BE"/>
        </w:rPr>
        <w:t>Structuur van de stageopdracht</w:t>
      </w:r>
    </w:p>
    <w:p w14:paraId="7B4FDD59" w14:textId="77777777" w:rsidR="008D140B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De stageopdracht bestaat uit drie onderdelen:</w:t>
      </w:r>
    </w:p>
    <w:p w14:paraId="664D21D4" w14:textId="0AA8EFFA" w:rsidR="008D140B" w:rsidRDefault="00974D22" w:rsidP="008D140B">
      <w:pPr>
        <w:pStyle w:val="Compact"/>
        <w:numPr>
          <w:ilvl w:val="0"/>
          <w:numId w:val="37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Implementatie van een EVE-NG Pro cluster</w:t>
      </w:r>
    </w:p>
    <w:p w14:paraId="616328BC" w14:textId="33A78852" w:rsidR="008D140B" w:rsidRDefault="00974D22" w:rsidP="008D140B">
      <w:pPr>
        <w:pStyle w:val="Compact"/>
        <w:numPr>
          <w:ilvl w:val="0"/>
          <w:numId w:val="37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Ontwikkeling en automatisatie van labo-omgevingen</w:t>
      </w:r>
    </w:p>
    <w:p w14:paraId="1C52D1A2" w14:textId="50AB5811" w:rsidR="00974D22" w:rsidRPr="008134AE" w:rsidRDefault="00974D22" w:rsidP="008D140B">
      <w:pPr>
        <w:pStyle w:val="Compact"/>
        <w:numPr>
          <w:ilvl w:val="0"/>
          <w:numId w:val="37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Beperkt onderzoekscomponent</w:t>
      </w:r>
    </w:p>
    <w:p w14:paraId="3040E4A2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24A4071D">
          <v:rect id="_x0000_i2113" style="width:468pt;height:1.5pt" o:hralign="center" o:hrstd="t" o:hr="t" fillcolor="#a0a0a0" stroked="f"/>
        </w:pict>
      </w:r>
    </w:p>
    <w:p w14:paraId="448FD7D8" w14:textId="77777777" w:rsidR="00974D22" w:rsidRPr="008134AE" w:rsidRDefault="00974D22" w:rsidP="00974D22">
      <w:pPr>
        <w:pStyle w:val="Heading1"/>
        <w:rPr>
          <w:lang w:val="nl-BE"/>
        </w:rPr>
      </w:pPr>
      <w:bookmarkStart w:id="2" w:name="structuur-van-de-stageopdracht"/>
      <w:bookmarkStart w:id="3" w:name="Xcc92d886a549401e635c5442b9eed86d3747208"/>
      <w:bookmarkEnd w:id="0"/>
      <w:bookmarkEnd w:id="2"/>
      <w:r w:rsidRPr="008134AE">
        <w:rPr>
          <w:lang w:val="nl-BE"/>
        </w:rPr>
        <w:t xml:space="preserve">Onderdeel 1 – EVE-NG Pro cluster op een bestaande </w:t>
      </w:r>
      <w:proofErr w:type="spellStart"/>
      <w:r w:rsidRPr="008134AE">
        <w:rPr>
          <w:lang w:val="nl-BE"/>
        </w:rPr>
        <w:t>Proxmox</w:t>
      </w:r>
      <w:proofErr w:type="spellEnd"/>
      <w:r w:rsidRPr="008134AE">
        <w:rPr>
          <w:lang w:val="nl-BE"/>
        </w:rPr>
        <w:t xml:space="preserve"> omgeving</w:t>
      </w:r>
    </w:p>
    <w:p w14:paraId="5D584DC3" w14:textId="77777777" w:rsidR="00974D22" w:rsidRPr="008134AE" w:rsidRDefault="00974D22" w:rsidP="00974D22">
      <w:pPr>
        <w:pStyle w:val="Heading2"/>
        <w:rPr>
          <w:lang w:val="nl-BE"/>
        </w:rPr>
      </w:pPr>
      <w:bookmarkStart w:id="4" w:name="doel"/>
      <w:r w:rsidRPr="008134AE">
        <w:rPr>
          <w:lang w:val="nl-BE"/>
        </w:rPr>
        <w:t>Doel</w:t>
      </w:r>
    </w:p>
    <w:p w14:paraId="1FAC18F2" w14:textId="77777777" w:rsidR="00974D22" w:rsidRPr="008134AE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De stagiair implementeert een professioneel opgezet </w:t>
      </w:r>
      <w:r w:rsidRPr="008134AE">
        <w:rPr>
          <w:b/>
          <w:bCs/>
          <w:sz w:val="22"/>
          <w:szCs w:val="22"/>
          <w:lang w:val="nl-BE"/>
        </w:rPr>
        <w:t>EVE-NG Pro cluster</w:t>
      </w:r>
      <w:r w:rsidRPr="008134AE">
        <w:rPr>
          <w:sz w:val="22"/>
          <w:szCs w:val="22"/>
          <w:lang w:val="nl-BE"/>
        </w:rPr>
        <w:t xml:space="preserve"> binnen de </w:t>
      </w:r>
      <w:proofErr w:type="gramStart"/>
      <w:r w:rsidRPr="008134AE">
        <w:rPr>
          <w:sz w:val="22"/>
          <w:szCs w:val="22"/>
          <w:lang w:val="nl-BE"/>
        </w:rPr>
        <w:t>reeds</w:t>
      </w:r>
      <w:proofErr w:type="gramEnd"/>
      <w:r w:rsidRPr="008134AE">
        <w:rPr>
          <w:sz w:val="22"/>
          <w:szCs w:val="22"/>
          <w:lang w:val="nl-BE"/>
        </w:rPr>
        <w:t xml:space="preserve"> bestaande </w:t>
      </w:r>
      <w:proofErr w:type="spellStart"/>
      <w:r w:rsidRPr="008134AE">
        <w:rPr>
          <w:sz w:val="22"/>
          <w:szCs w:val="22"/>
          <w:lang w:val="nl-BE"/>
        </w:rPr>
        <w:t>Proxmox</w:t>
      </w:r>
      <w:proofErr w:type="spellEnd"/>
      <w:r w:rsidRPr="008134AE">
        <w:rPr>
          <w:sz w:val="22"/>
          <w:szCs w:val="22"/>
          <w:lang w:val="nl-BE"/>
        </w:rPr>
        <w:t xml:space="preserve"> infrastructuur.</w:t>
      </w:r>
    </w:p>
    <w:p w14:paraId="6353082A" w14:textId="77777777" w:rsidR="008D140B" w:rsidRDefault="00974D22" w:rsidP="00974D22">
      <w:pPr>
        <w:pStyle w:val="BodyText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De </w:t>
      </w:r>
      <w:proofErr w:type="spellStart"/>
      <w:r w:rsidRPr="008134AE">
        <w:rPr>
          <w:sz w:val="22"/>
          <w:szCs w:val="22"/>
          <w:lang w:val="nl-BE"/>
        </w:rPr>
        <w:t>Proxmox</w:t>
      </w:r>
      <w:proofErr w:type="spellEnd"/>
      <w:r w:rsidRPr="008134AE">
        <w:rPr>
          <w:sz w:val="22"/>
          <w:szCs w:val="22"/>
          <w:lang w:val="nl-BE"/>
        </w:rPr>
        <w:t xml:space="preserve"> omgeving:</w:t>
      </w:r>
    </w:p>
    <w:p w14:paraId="6E779633" w14:textId="5D3907C7" w:rsidR="008D140B" w:rsidRDefault="00827D85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Is </w:t>
      </w:r>
      <w:proofErr w:type="gramStart"/>
      <w:r w:rsidRPr="008134AE">
        <w:rPr>
          <w:sz w:val="22"/>
          <w:szCs w:val="22"/>
          <w:lang w:val="nl-BE"/>
        </w:rPr>
        <w:t>reeds</w:t>
      </w:r>
      <w:proofErr w:type="gramEnd"/>
      <w:r w:rsidRPr="008134AE">
        <w:rPr>
          <w:sz w:val="22"/>
          <w:szCs w:val="22"/>
          <w:lang w:val="nl-BE"/>
        </w:rPr>
        <w:t xml:space="preserve"> operationeel</w:t>
      </w:r>
    </w:p>
    <w:p w14:paraId="377DD914" w14:textId="5492FEF2" w:rsidR="008D140B" w:rsidRDefault="00827D85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Wordt beheerd door het bedrijf</w:t>
      </w:r>
    </w:p>
    <w:p w14:paraId="2845ACFE" w14:textId="34E878AA" w:rsidR="00974D22" w:rsidRPr="008134AE" w:rsidRDefault="00827D85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Wordt ter beschikking gesteld aan de stagiair</w:t>
      </w:r>
    </w:p>
    <w:p w14:paraId="140A6524" w14:textId="77777777" w:rsidR="00974D22" w:rsidRPr="008134AE" w:rsidRDefault="00974D22" w:rsidP="00974D22">
      <w:pPr>
        <w:pStyle w:val="BodyText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De stagiair is </w:t>
      </w:r>
      <w:r w:rsidRPr="008134AE">
        <w:rPr>
          <w:b/>
          <w:bCs/>
          <w:sz w:val="22"/>
          <w:szCs w:val="22"/>
          <w:lang w:val="nl-BE"/>
        </w:rPr>
        <w:t xml:space="preserve">niet verantwoordelijk voor het opzetten of beheren van </w:t>
      </w:r>
      <w:proofErr w:type="spellStart"/>
      <w:r w:rsidRPr="008134AE">
        <w:rPr>
          <w:b/>
          <w:bCs/>
          <w:sz w:val="22"/>
          <w:szCs w:val="22"/>
          <w:lang w:val="nl-BE"/>
        </w:rPr>
        <w:t>Proxmox</w:t>
      </w:r>
      <w:proofErr w:type="spellEnd"/>
      <w:r w:rsidRPr="008134AE">
        <w:rPr>
          <w:sz w:val="22"/>
          <w:szCs w:val="22"/>
          <w:lang w:val="nl-BE"/>
        </w:rPr>
        <w:t>, maar gebruikt deze infrastructuur als basisplatform.</w:t>
      </w:r>
    </w:p>
    <w:p w14:paraId="6DD6D9E3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lastRenderedPageBreak/>
        <w:pict w14:anchorId="43B1AC84">
          <v:rect id="_x0000_i2114" style="width:468pt;height:1.5pt" o:hralign="center" o:hrstd="t" o:hr="t" fillcolor="#a0a0a0" stroked="f"/>
        </w:pict>
      </w:r>
    </w:p>
    <w:bookmarkEnd w:id="4"/>
    <w:p w14:paraId="6671C210" w14:textId="77777777" w:rsidR="00974D22" w:rsidRPr="008134AE" w:rsidRDefault="00974D22" w:rsidP="00974D22">
      <w:pPr>
        <w:pStyle w:val="Heading2"/>
        <w:rPr>
          <w:lang w:val="nl-BE"/>
        </w:rPr>
      </w:pPr>
      <w:r w:rsidRPr="008134AE">
        <w:rPr>
          <w:lang w:val="nl-BE"/>
        </w:rPr>
        <w:t>Taken en verantwoordelijkheden</w:t>
      </w:r>
    </w:p>
    <w:p w14:paraId="352ECF88" w14:textId="77777777" w:rsidR="00974D22" w:rsidRPr="008134AE" w:rsidRDefault="00974D22" w:rsidP="00974D22">
      <w:pPr>
        <w:pStyle w:val="Heading3"/>
        <w:rPr>
          <w:sz w:val="28"/>
          <w:szCs w:val="28"/>
          <w:lang w:val="nl-BE"/>
        </w:rPr>
      </w:pPr>
      <w:r w:rsidRPr="008134AE">
        <w:rPr>
          <w:sz w:val="28"/>
          <w:szCs w:val="28"/>
          <w:lang w:val="nl-BE"/>
        </w:rPr>
        <w:t>Architectuur en ontwerp</w:t>
      </w:r>
    </w:p>
    <w:p w14:paraId="5FDC6793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Ontwerp van de EVE-NG clusterarchitectuur</w:t>
      </w:r>
    </w:p>
    <w:p w14:paraId="257E6412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Bepaling van:</w:t>
      </w:r>
    </w:p>
    <w:p w14:paraId="7CD1CF11" w14:textId="6744B8E0" w:rsidR="00974D22" w:rsidRPr="008134AE" w:rsidRDefault="00827D85" w:rsidP="00974D22">
      <w:pPr>
        <w:pStyle w:val="Compact"/>
        <w:numPr>
          <w:ilvl w:val="1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Node-structuur</w:t>
      </w:r>
    </w:p>
    <w:p w14:paraId="1801B8CA" w14:textId="785C9736" w:rsidR="00974D22" w:rsidRPr="008134AE" w:rsidRDefault="00827D85" w:rsidP="00974D22">
      <w:pPr>
        <w:pStyle w:val="Compact"/>
        <w:numPr>
          <w:ilvl w:val="1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Resourceverdeling (</w:t>
      </w:r>
      <w:proofErr w:type="spellStart"/>
      <w:r w:rsidRPr="008134AE">
        <w:rPr>
          <w:sz w:val="22"/>
          <w:szCs w:val="22"/>
          <w:lang w:val="nl-BE"/>
        </w:rPr>
        <w:t>cpu</w:t>
      </w:r>
      <w:proofErr w:type="spellEnd"/>
      <w:r w:rsidRPr="008134AE">
        <w:rPr>
          <w:sz w:val="22"/>
          <w:szCs w:val="22"/>
          <w:lang w:val="nl-BE"/>
        </w:rPr>
        <w:t>, ram, storage)</w:t>
      </w:r>
    </w:p>
    <w:p w14:paraId="151AC95E" w14:textId="1A08419F" w:rsidR="00974D22" w:rsidRPr="008134AE" w:rsidRDefault="00827D85" w:rsidP="00974D22">
      <w:pPr>
        <w:pStyle w:val="Compact"/>
        <w:numPr>
          <w:ilvl w:val="1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Netwerksegmentatie</w:t>
      </w:r>
    </w:p>
    <w:p w14:paraId="3FABE687" w14:textId="6ACEAA7A" w:rsidR="00974D22" w:rsidRPr="008134AE" w:rsidRDefault="00827D85" w:rsidP="00974D22">
      <w:pPr>
        <w:pStyle w:val="Compact"/>
        <w:numPr>
          <w:ilvl w:val="1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Schaalbaarheid</w:t>
      </w:r>
    </w:p>
    <w:p w14:paraId="40B7988B" w14:textId="77777777" w:rsidR="00974D22" w:rsidRPr="008134AE" w:rsidRDefault="00974D22" w:rsidP="00974D22">
      <w:pPr>
        <w:pStyle w:val="Heading3"/>
        <w:rPr>
          <w:lang w:val="nl-BE"/>
        </w:rPr>
      </w:pPr>
      <w:bookmarkStart w:id="5" w:name="architectuur-en-ontwerp"/>
      <w:bookmarkStart w:id="6" w:name="implementatie"/>
      <w:bookmarkEnd w:id="5"/>
      <w:r w:rsidRPr="008134AE">
        <w:rPr>
          <w:lang w:val="nl-BE"/>
        </w:rPr>
        <w:t>Implementatie</w:t>
      </w:r>
    </w:p>
    <w:p w14:paraId="5E63DB9E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Installatie van EVE-NG Pro </w:t>
      </w:r>
      <w:proofErr w:type="spellStart"/>
      <w:r w:rsidRPr="008134AE">
        <w:rPr>
          <w:sz w:val="22"/>
          <w:szCs w:val="22"/>
          <w:lang w:val="nl-BE"/>
        </w:rPr>
        <w:t>nodes</w:t>
      </w:r>
      <w:proofErr w:type="spellEnd"/>
      <w:r w:rsidRPr="008134AE">
        <w:rPr>
          <w:sz w:val="22"/>
          <w:szCs w:val="22"/>
          <w:lang w:val="nl-BE"/>
        </w:rPr>
        <w:t xml:space="preserve"> (</w:t>
      </w:r>
      <w:proofErr w:type="spellStart"/>
      <w:r w:rsidRPr="008134AE">
        <w:rPr>
          <w:sz w:val="22"/>
          <w:szCs w:val="22"/>
          <w:lang w:val="nl-BE"/>
        </w:rPr>
        <w:t>VMs</w:t>
      </w:r>
      <w:proofErr w:type="spellEnd"/>
      <w:r w:rsidRPr="008134AE">
        <w:rPr>
          <w:sz w:val="22"/>
          <w:szCs w:val="22"/>
          <w:lang w:val="nl-BE"/>
        </w:rPr>
        <w:t xml:space="preserve"> op </w:t>
      </w:r>
      <w:proofErr w:type="spellStart"/>
      <w:r w:rsidRPr="008134AE">
        <w:rPr>
          <w:sz w:val="22"/>
          <w:szCs w:val="22"/>
          <w:lang w:val="nl-BE"/>
        </w:rPr>
        <w:t>Proxmox</w:t>
      </w:r>
      <w:proofErr w:type="spellEnd"/>
      <w:r w:rsidRPr="008134AE">
        <w:rPr>
          <w:sz w:val="22"/>
          <w:szCs w:val="22"/>
          <w:lang w:val="nl-BE"/>
        </w:rPr>
        <w:t>)</w:t>
      </w:r>
    </w:p>
    <w:p w14:paraId="37ED3569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Configuratie van clustering</w:t>
      </w:r>
    </w:p>
    <w:p w14:paraId="2226BE09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Netwerkconfiguratie</w:t>
      </w:r>
    </w:p>
    <w:p w14:paraId="43551E49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Multi-user setup</w:t>
      </w:r>
    </w:p>
    <w:p w14:paraId="3377A725" w14:textId="77777777" w:rsidR="00974D22" w:rsidRPr="008134AE" w:rsidRDefault="00974D22" w:rsidP="00974D22">
      <w:pPr>
        <w:pStyle w:val="Heading3"/>
        <w:rPr>
          <w:lang w:val="nl-BE"/>
        </w:rPr>
      </w:pPr>
      <w:bookmarkStart w:id="7" w:name="integraties"/>
      <w:bookmarkEnd w:id="6"/>
      <w:r w:rsidRPr="008134AE">
        <w:rPr>
          <w:lang w:val="nl-BE"/>
        </w:rPr>
        <w:t>Integraties</w:t>
      </w:r>
    </w:p>
    <w:p w14:paraId="1053FB01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Active Directory integratie:</w:t>
      </w:r>
    </w:p>
    <w:p w14:paraId="00D11090" w14:textId="77777777" w:rsidR="00974D22" w:rsidRPr="008134AE" w:rsidRDefault="00974D22" w:rsidP="00974D22">
      <w:pPr>
        <w:pStyle w:val="Compact"/>
        <w:numPr>
          <w:ilvl w:val="1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Authenticatie</w:t>
      </w:r>
    </w:p>
    <w:p w14:paraId="6F750474" w14:textId="54307CD7" w:rsidR="00974D22" w:rsidRPr="008134AE" w:rsidRDefault="00D12C89" w:rsidP="00974D22">
      <w:pPr>
        <w:pStyle w:val="Compact"/>
        <w:numPr>
          <w:ilvl w:val="1"/>
          <w:numId w:val="34"/>
        </w:numPr>
        <w:rPr>
          <w:sz w:val="22"/>
          <w:szCs w:val="22"/>
          <w:lang w:val="nl-BE"/>
        </w:rPr>
      </w:pPr>
      <w:proofErr w:type="spellStart"/>
      <w:r w:rsidRPr="008134AE">
        <w:rPr>
          <w:sz w:val="22"/>
          <w:szCs w:val="22"/>
          <w:lang w:val="nl-BE"/>
        </w:rPr>
        <w:t>Rol</w:t>
      </w:r>
      <w:r w:rsidR="004F6C90">
        <w:rPr>
          <w:sz w:val="22"/>
          <w:szCs w:val="22"/>
          <w:lang w:val="nl-BE"/>
        </w:rPr>
        <w:t>e</w:t>
      </w:r>
      <w:proofErr w:type="spellEnd"/>
      <w:r w:rsidR="004F6C90">
        <w:rPr>
          <w:sz w:val="22"/>
          <w:szCs w:val="22"/>
          <w:lang w:val="nl-BE"/>
        </w:rPr>
        <w:t xml:space="preserve"> </w:t>
      </w:r>
      <w:proofErr w:type="spellStart"/>
      <w:r w:rsidR="004F6C90">
        <w:rPr>
          <w:sz w:val="22"/>
          <w:szCs w:val="22"/>
          <w:lang w:val="nl-BE"/>
        </w:rPr>
        <w:t>based</w:t>
      </w:r>
      <w:proofErr w:type="spellEnd"/>
      <w:r w:rsidR="004F6C90">
        <w:rPr>
          <w:sz w:val="22"/>
          <w:szCs w:val="22"/>
          <w:lang w:val="nl-BE"/>
        </w:rPr>
        <w:t xml:space="preserve"> </w:t>
      </w:r>
      <w:r w:rsidR="00974D22" w:rsidRPr="008134AE">
        <w:rPr>
          <w:sz w:val="22"/>
          <w:szCs w:val="22"/>
          <w:lang w:val="nl-BE"/>
        </w:rPr>
        <w:t>toegang</w:t>
      </w:r>
    </w:p>
    <w:p w14:paraId="7738D36B" w14:textId="77777777" w:rsidR="00974D22" w:rsidRPr="008134AE" w:rsidRDefault="00974D22" w:rsidP="00974D22">
      <w:pPr>
        <w:pStyle w:val="Compact"/>
        <w:numPr>
          <w:ilvl w:val="1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Gebruikersbeheer</w:t>
      </w:r>
    </w:p>
    <w:p w14:paraId="5A13B039" w14:textId="77777777" w:rsidR="00974D22" w:rsidRPr="008134AE" w:rsidRDefault="00974D22" w:rsidP="00974D22">
      <w:pPr>
        <w:pStyle w:val="Heading3"/>
        <w:rPr>
          <w:lang w:val="nl-BE"/>
        </w:rPr>
      </w:pPr>
      <w:bookmarkStart w:id="8" w:name="beheerstructuur"/>
      <w:bookmarkEnd w:id="7"/>
      <w:r w:rsidRPr="008134AE">
        <w:rPr>
          <w:lang w:val="nl-BE"/>
        </w:rPr>
        <w:t>Beheerstructuur</w:t>
      </w:r>
    </w:p>
    <w:p w14:paraId="405C5A64" w14:textId="1E7AB870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Structuur voor </w:t>
      </w:r>
      <w:r w:rsidR="00D12C89" w:rsidRPr="008134AE">
        <w:rPr>
          <w:sz w:val="22"/>
          <w:szCs w:val="22"/>
          <w:lang w:val="nl-BE"/>
        </w:rPr>
        <w:t>lab beheer</w:t>
      </w:r>
    </w:p>
    <w:p w14:paraId="32048672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Gebruikersbeheer</w:t>
      </w:r>
    </w:p>
    <w:p w14:paraId="72A68E44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Resourcebeheer</w:t>
      </w:r>
    </w:p>
    <w:p w14:paraId="7AACB226" w14:textId="77777777" w:rsidR="00974D22" w:rsidRPr="008134AE" w:rsidRDefault="00974D22" w:rsidP="00974D22">
      <w:pPr>
        <w:pStyle w:val="Heading3"/>
        <w:rPr>
          <w:lang w:val="nl-BE"/>
        </w:rPr>
      </w:pPr>
      <w:bookmarkStart w:id="9" w:name="documentatie"/>
      <w:bookmarkEnd w:id="8"/>
      <w:r w:rsidRPr="008134AE">
        <w:rPr>
          <w:lang w:val="nl-BE"/>
        </w:rPr>
        <w:t>Documentatie</w:t>
      </w:r>
    </w:p>
    <w:p w14:paraId="4E3B47ED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Architectuurdocumentatie</w:t>
      </w:r>
    </w:p>
    <w:p w14:paraId="53432D22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Technische implementatiedocumentatie</w:t>
      </w:r>
    </w:p>
    <w:p w14:paraId="5327499E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Beheerprocedures</w:t>
      </w:r>
    </w:p>
    <w:p w14:paraId="25400B31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12341AA6">
          <v:rect id="_x0000_i2115" style="width:468pt;height:1.5pt" o:hralign="center" o:hrstd="t" o:hr="t" fillcolor="#a0a0a0" stroked="f"/>
        </w:pict>
      </w:r>
    </w:p>
    <w:p w14:paraId="24FA13A5" w14:textId="77777777" w:rsidR="00974D22" w:rsidRPr="008134AE" w:rsidRDefault="00974D22" w:rsidP="00974D22">
      <w:pPr>
        <w:pStyle w:val="Heading1"/>
        <w:rPr>
          <w:lang w:val="nl-BE"/>
        </w:rPr>
      </w:pPr>
      <w:bookmarkStart w:id="10" w:name="taken-en-verantwoordelijkheden"/>
      <w:bookmarkStart w:id="11" w:name="X8b852489c5bb0d6c3e9a88daf78be8909f2c906"/>
      <w:bookmarkEnd w:id="3"/>
      <w:bookmarkEnd w:id="9"/>
      <w:bookmarkEnd w:id="10"/>
      <w:r w:rsidRPr="008134AE">
        <w:rPr>
          <w:lang w:val="nl-BE"/>
        </w:rPr>
        <w:t>Onderdeel 2 – Ontwikkeling en automatisatie van labo-omgevingen</w:t>
      </w:r>
    </w:p>
    <w:p w14:paraId="28D0674D" w14:textId="77777777" w:rsidR="00974D22" w:rsidRPr="008134AE" w:rsidRDefault="00974D22" w:rsidP="00974D22">
      <w:pPr>
        <w:pStyle w:val="Heading2"/>
        <w:rPr>
          <w:lang w:val="nl-BE"/>
        </w:rPr>
      </w:pPr>
      <w:r w:rsidRPr="008134AE">
        <w:rPr>
          <w:lang w:val="nl-BE"/>
        </w:rPr>
        <w:t>Doel</w:t>
      </w:r>
    </w:p>
    <w:p w14:paraId="5E17BDF4" w14:textId="77777777" w:rsidR="00974D22" w:rsidRPr="008134AE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Het ontwikkelen van herbruikbare, geautomatiseerde netwerk-labs die realistische scenario’s simuleren voor training, certificatievoorbereiding en demo’s.</w:t>
      </w:r>
    </w:p>
    <w:p w14:paraId="4FDF1055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73EF0BD9">
          <v:rect id="_x0000_i2116" style="width:468pt;height:1.5pt" o:hralign="center" o:hrstd="t" o:hr="t" fillcolor="#a0a0a0" stroked="f"/>
        </w:pict>
      </w:r>
    </w:p>
    <w:p w14:paraId="3B826CCA" w14:textId="77777777" w:rsidR="00974D22" w:rsidRPr="008134AE" w:rsidRDefault="00974D22" w:rsidP="00974D22">
      <w:pPr>
        <w:pStyle w:val="Heading2"/>
        <w:rPr>
          <w:lang w:val="nl-BE"/>
        </w:rPr>
      </w:pPr>
      <w:bookmarkStart w:id="12" w:name="doel-1"/>
      <w:bookmarkEnd w:id="12"/>
      <w:r w:rsidRPr="008134AE">
        <w:rPr>
          <w:lang w:val="nl-BE"/>
        </w:rPr>
        <w:lastRenderedPageBreak/>
        <w:t>Scenario-gebaseerde labo’s</w:t>
      </w:r>
    </w:p>
    <w:p w14:paraId="676181ED" w14:textId="77777777" w:rsidR="00C733D5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Voor elk labo: </w:t>
      </w:r>
    </w:p>
    <w:p w14:paraId="1E54BF0C" w14:textId="42C42F76" w:rsidR="00C733D5" w:rsidRDefault="00827D85" w:rsidP="00C733D5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Wordt een ruw scenario aangeleverd</w:t>
      </w:r>
    </w:p>
    <w:p w14:paraId="561D417A" w14:textId="505689FF" w:rsidR="00C733D5" w:rsidRDefault="00827D85" w:rsidP="00C733D5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Ontwerpt de stagiair de topologie</w:t>
      </w:r>
    </w:p>
    <w:p w14:paraId="510DF6D8" w14:textId="3EC67F22" w:rsidR="00C733D5" w:rsidRDefault="00827D85" w:rsidP="00C733D5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Selecteert de juiste netwerkcomponenten</w:t>
      </w:r>
    </w:p>
    <w:p w14:paraId="5D769A16" w14:textId="2DD4B07F" w:rsidR="00C733D5" w:rsidRDefault="00827D85" w:rsidP="00C733D5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spellStart"/>
      <w:r w:rsidRPr="008134AE">
        <w:rPr>
          <w:sz w:val="22"/>
          <w:szCs w:val="22"/>
          <w:lang w:val="nl-BE"/>
        </w:rPr>
        <w:t>Preconfigureert</w:t>
      </w:r>
      <w:proofErr w:type="spellEnd"/>
      <w:r w:rsidRPr="008134AE">
        <w:rPr>
          <w:sz w:val="22"/>
          <w:szCs w:val="22"/>
          <w:lang w:val="nl-BE"/>
        </w:rPr>
        <w:t xml:space="preserve"> </w:t>
      </w:r>
      <w:proofErr w:type="spellStart"/>
      <w:r w:rsidRPr="008134AE">
        <w:rPr>
          <w:sz w:val="22"/>
          <w:szCs w:val="22"/>
          <w:lang w:val="nl-BE"/>
        </w:rPr>
        <w:t>devices</w:t>
      </w:r>
      <w:proofErr w:type="spellEnd"/>
    </w:p>
    <w:p w14:paraId="1594480B" w14:textId="00A2D1F3" w:rsidR="00974D22" w:rsidRPr="008134AE" w:rsidRDefault="00827D85" w:rsidP="00C733D5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Creëert probleemscenario’s</w:t>
      </w:r>
    </w:p>
    <w:p w14:paraId="749C8C7C" w14:textId="77777777" w:rsidR="00974D22" w:rsidRPr="008134AE" w:rsidRDefault="00974D22" w:rsidP="00C733D5">
      <w:pPr>
        <w:pStyle w:val="Compact"/>
        <w:rPr>
          <w:lang w:val="nl-BE"/>
        </w:rPr>
      </w:pPr>
      <w:r w:rsidRPr="00C733D5">
        <w:rPr>
          <w:sz w:val="22"/>
          <w:szCs w:val="22"/>
          <w:lang w:val="nl-BE"/>
        </w:rPr>
        <w:pict w14:anchorId="34A670DB">
          <v:rect id="_x0000_i2117" style="width:468pt;height:1.5pt" o:hralign="center" o:hrstd="t" o:hr="t" fillcolor="#a0a0a0" stroked="f"/>
        </w:pict>
      </w:r>
    </w:p>
    <w:p w14:paraId="34C65D9E" w14:textId="77777777" w:rsidR="00974D22" w:rsidRPr="008134AE" w:rsidRDefault="00974D22" w:rsidP="00974D22">
      <w:pPr>
        <w:pStyle w:val="Heading2"/>
        <w:rPr>
          <w:lang w:val="nl-BE"/>
        </w:rPr>
      </w:pPr>
      <w:bookmarkStart w:id="13" w:name="scenario-gebaseerde-labos"/>
      <w:bookmarkStart w:id="14" w:name="probleemscenarios"/>
      <w:bookmarkEnd w:id="13"/>
      <w:r w:rsidRPr="008134AE">
        <w:rPr>
          <w:lang w:val="nl-BE"/>
        </w:rPr>
        <w:t>Probleemscenario’s</w:t>
      </w:r>
    </w:p>
    <w:p w14:paraId="75A74451" w14:textId="77777777" w:rsidR="008D140B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Voorbeelden:</w:t>
      </w:r>
    </w:p>
    <w:p w14:paraId="610856ED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Routingproblemen</w:t>
      </w:r>
    </w:p>
    <w:p w14:paraId="75103E93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VLAN-fouten</w:t>
      </w:r>
    </w:p>
    <w:p w14:paraId="10E9B41C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STP-problemen</w:t>
      </w:r>
    </w:p>
    <w:p w14:paraId="5127F590" w14:textId="77777777" w:rsidR="008D140B" w:rsidRP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D140B">
        <w:rPr>
          <w:sz w:val="22"/>
          <w:szCs w:val="22"/>
          <w:lang w:val="nl-BE"/>
        </w:rPr>
        <w:t xml:space="preserve">DHCP/DNS </w:t>
      </w:r>
      <w:proofErr w:type="spellStart"/>
      <w:r w:rsidRPr="008D140B">
        <w:rPr>
          <w:sz w:val="22"/>
          <w:szCs w:val="22"/>
          <w:lang w:val="nl-BE"/>
        </w:rPr>
        <w:t>fouten</w:t>
      </w:r>
      <w:proofErr w:type="spellEnd"/>
    </w:p>
    <w:p w14:paraId="5840E6AD" w14:textId="77777777" w:rsidR="008D140B" w:rsidRP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D140B">
        <w:rPr>
          <w:sz w:val="22"/>
          <w:szCs w:val="22"/>
          <w:lang w:val="nl-BE"/>
        </w:rPr>
        <w:t xml:space="preserve">Firewall </w:t>
      </w:r>
      <w:proofErr w:type="spellStart"/>
      <w:r w:rsidRPr="008D140B">
        <w:rPr>
          <w:sz w:val="22"/>
          <w:szCs w:val="22"/>
          <w:lang w:val="nl-BE"/>
        </w:rPr>
        <w:t>misconfiguraties</w:t>
      </w:r>
      <w:proofErr w:type="spellEnd"/>
    </w:p>
    <w:p w14:paraId="6B457A7B" w14:textId="77777777" w:rsidR="008D140B" w:rsidRP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gramStart"/>
      <w:r w:rsidRPr="008D140B">
        <w:rPr>
          <w:sz w:val="22"/>
          <w:szCs w:val="22"/>
          <w:lang w:val="nl-BE"/>
        </w:rPr>
        <w:t>ACL problemen</w:t>
      </w:r>
      <w:proofErr w:type="gramEnd"/>
    </w:p>
    <w:p w14:paraId="390257E2" w14:textId="62EE4E7A" w:rsidR="00974D22" w:rsidRP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D140B">
        <w:rPr>
          <w:sz w:val="22"/>
          <w:szCs w:val="22"/>
          <w:lang w:val="nl-BE"/>
        </w:rPr>
        <w:t>Redundantieproblemen</w:t>
      </w:r>
    </w:p>
    <w:p w14:paraId="29F238A4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7044401F">
          <v:rect id="_x0000_i2118" style="width:468pt;height:1.5pt" o:hralign="center" o:hrstd="t" o:hr="t" fillcolor="#a0a0a0" stroked="f"/>
        </w:pict>
      </w:r>
    </w:p>
    <w:p w14:paraId="4C73C69E" w14:textId="77777777" w:rsidR="00974D22" w:rsidRPr="008134AE" w:rsidRDefault="00974D22" w:rsidP="00974D22">
      <w:pPr>
        <w:pStyle w:val="Heading2"/>
        <w:rPr>
          <w:lang w:val="nl-BE"/>
        </w:rPr>
      </w:pPr>
      <w:bookmarkStart w:id="15" w:name="automatisatie"/>
      <w:bookmarkEnd w:id="14"/>
      <w:r w:rsidRPr="008134AE">
        <w:rPr>
          <w:lang w:val="nl-BE"/>
        </w:rPr>
        <w:t>Automatisatie</w:t>
      </w:r>
    </w:p>
    <w:p w14:paraId="50F5901D" w14:textId="77777777" w:rsidR="008D140B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Doelstellingen:</w:t>
      </w:r>
    </w:p>
    <w:p w14:paraId="17BD2AED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Automatische </w:t>
      </w:r>
      <w:proofErr w:type="spellStart"/>
      <w:r w:rsidRPr="008134AE">
        <w:rPr>
          <w:sz w:val="22"/>
          <w:szCs w:val="22"/>
          <w:lang w:val="nl-BE"/>
        </w:rPr>
        <w:t>deployment</w:t>
      </w:r>
      <w:proofErr w:type="spellEnd"/>
      <w:r w:rsidRPr="008134AE">
        <w:rPr>
          <w:sz w:val="22"/>
          <w:szCs w:val="22"/>
          <w:lang w:val="nl-BE"/>
        </w:rPr>
        <w:t xml:space="preserve"> van labo’s</w:t>
      </w:r>
    </w:p>
    <w:p w14:paraId="11525353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Automatische configuratie</w:t>
      </w:r>
    </w:p>
    <w:p w14:paraId="7FF5377D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Reset naar beginstatus</w:t>
      </w:r>
    </w:p>
    <w:p w14:paraId="1097697A" w14:textId="7FBC9035" w:rsidR="00974D22" w:rsidRPr="008134AE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Herbruikbaarheid voor meerdere studenten</w:t>
      </w:r>
    </w:p>
    <w:p w14:paraId="1BB62B24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055CD8CE">
          <v:rect id="_x0000_i2119" style="width:468pt;height:1.5pt" o:hralign="center" o:hrstd="t" o:hr="t" fillcolor="#a0a0a0" stroked="f"/>
        </w:pict>
      </w:r>
    </w:p>
    <w:p w14:paraId="36A1B1EF" w14:textId="77777777" w:rsidR="00974D22" w:rsidRPr="008134AE" w:rsidRDefault="00974D22" w:rsidP="00974D22">
      <w:pPr>
        <w:pStyle w:val="Heading2"/>
        <w:rPr>
          <w:lang w:val="nl-BE"/>
        </w:rPr>
      </w:pPr>
      <w:bookmarkStart w:id="16" w:name="oplossingsdocumentatie"/>
      <w:bookmarkEnd w:id="15"/>
      <w:r w:rsidRPr="008134AE">
        <w:rPr>
          <w:lang w:val="nl-BE"/>
        </w:rPr>
        <w:t>Oplossingsdocumentatie</w:t>
      </w:r>
    </w:p>
    <w:p w14:paraId="3E12E13E" w14:textId="77777777" w:rsidR="008D140B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Voor elk labo:</w:t>
      </w:r>
    </w:p>
    <w:p w14:paraId="17B5B622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Probleembeschrijving</w:t>
      </w:r>
    </w:p>
    <w:p w14:paraId="6B66F32F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Analyse-aanpak</w:t>
      </w:r>
    </w:p>
    <w:p w14:paraId="21C249F0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spellStart"/>
      <w:r w:rsidRPr="008134AE">
        <w:rPr>
          <w:sz w:val="22"/>
          <w:szCs w:val="22"/>
          <w:lang w:val="nl-BE"/>
        </w:rPr>
        <w:t>Troubleshooting</w:t>
      </w:r>
      <w:proofErr w:type="spellEnd"/>
      <w:r w:rsidRPr="008134AE">
        <w:rPr>
          <w:sz w:val="22"/>
          <w:szCs w:val="22"/>
          <w:lang w:val="nl-BE"/>
        </w:rPr>
        <w:t xml:space="preserve"> stappen</w:t>
      </w:r>
    </w:p>
    <w:p w14:paraId="40ACB3AB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Oplossing</w:t>
      </w:r>
    </w:p>
    <w:p w14:paraId="7433FDF4" w14:textId="3624E688" w:rsidR="00974D22" w:rsidRPr="008134AE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Best </w:t>
      </w:r>
      <w:proofErr w:type="spellStart"/>
      <w:r w:rsidRPr="008134AE">
        <w:rPr>
          <w:sz w:val="22"/>
          <w:szCs w:val="22"/>
          <w:lang w:val="nl-BE"/>
        </w:rPr>
        <w:t>practices</w:t>
      </w:r>
      <w:proofErr w:type="spellEnd"/>
    </w:p>
    <w:p w14:paraId="09A27B92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55F60DE8">
          <v:rect id="_x0000_i2120" style="width:468pt;height:1.5pt" o:hralign="center" o:hrstd="t" o:hr="t" fillcolor="#a0a0a0" stroked="f"/>
        </w:pict>
      </w:r>
    </w:p>
    <w:p w14:paraId="396B4251" w14:textId="77777777" w:rsidR="00974D22" w:rsidRPr="008134AE" w:rsidRDefault="00974D22" w:rsidP="00974D22">
      <w:pPr>
        <w:pStyle w:val="Heading1"/>
        <w:rPr>
          <w:lang w:val="nl-BE"/>
        </w:rPr>
      </w:pPr>
      <w:bookmarkStart w:id="17" w:name="X3cffc7d90be515858ce80eb0ac6803c02a9d682"/>
      <w:bookmarkEnd w:id="11"/>
      <w:bookmarkEnd w:id="16"/>
      <w:r w:rsidRPr="008134AE">
        <w:rPr>
          <w:lang w:val="nl-BE"/>
        </w:rPr>
        <w:lastRenderedPageBreak/>
        <w:t>Onderdeel 3 – Onderzoekscomponent (beperkte scope)</w:t>
      </w:r>
    </w:p>
    <w:p w14:paraId="62DBF2B1" w14:textId="77777777" w:rsidR="00974D22" w:rsidRPr="008134AE" w:rsidRDefault="00974D22" w:rsidP="00974D22">
      <w:pPr>
        <w:pStyle w:val="Heading2"/>
        <w:rPr>
          <w:lang w:val="nl-BE"/>
        </w:rPr>
      </w:pPr>
      <w:r w:rsidRPr="008134AE">
        <w:rPr>
          <w:lang w:val="nl-BE"/>
        </w:rPr>
        <w:t>Doel</w:t>
      </w:r>
    </w:p>
    <w:p w14:paraId="2AFA6544" w14:textId="77777777" w:rsidR="00974D22" w:rsidRPr="008134AE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Een beperkte onderzoeksopdracht ter ondersteuning van technische keuzes.</w:t>
      </w:r>
    </w:p>
    <w:p w14:paraId="630BA9EF" w14:textId="77777777" w:rsidR="00974D22" w:rsidRPr="008134AE" w:rsidRDefault="00974D22" w:rsidP="00974D22">
      <w:pPr>
        <w:pStyle w:val="Heading3"/>
        <w:rPr>
          <w:lang w:val="nl-BE"/>
        </w:rPr>
      </w:pPr>
      <w:bookmarkStart w:id="18" w:name="vergelijking"/>
      <w:r w:rsidRPr="008134AE">
        <w:rPr>
          <w:lang w:val="nl-BE"/>
        </w:rPr>
        <w:t>Vergelijking:</w:t>
      </w:r>
    </w:p>
    <w:p w14:paraId="5183138F" w14:textId="77777777" w:rsidR="00974D22" w:rsidRPr="008134AE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b/>
          <w:bCs/>
          <w:sz w:val="22"/>
          <w:szCs w:val="22"/>
          <w:lang w:val="nl-BE"/>
        </w:rPr>
        <w:t xml:space="preserve">Cisco </w:t>
      </w:r>
      <w:proofErr w:type="spellStart"/>
      <w:r w:rsidRPr="008134AE">
        <w:rPr>
          <w:b/>
          <w:bCs/>
          <w:sz w:val="22"/>
          <w:szCs w:val="22"/>
          <w:lang w:val="nl-BE"/>
        </w:rPr>
        <w:t>Modeling</w:t>
      </w:r>
      <w:proofErr w:type="spellEnd"/>
      <w:r w:rsidRPr="008134AE">
        <w:rPr>
          <w:b/>
          <w:bCs/>
          <w:sz w:val="22"/>
          <w:szCs w:val="22"/>
          <w:lang w:val="nl-BE"/>
        </w:rPr>
        <w:t xml:space="preserve"> Labs (CML)</w:t>
      </w:r>
      <w:r w:rsidRPr="008134AE">
        <w:rPr>
          <w:sz w:val="22"/>
          <w:szCs w:val="22"/>
          <w:lang w:val="nl-BE"/>
        </w:rPr>
        <w:t xml:space="preserve"> </w:t>
      </w:r>
      <w:proofErr w:type="spellStart"/>
      <w:r w:rsidRPr="008134AE">
        <w:rPr>
          <w:sz w:val="22"/>
          <w:szCs w:val="22"/>
          <w:lang w:val="nl-BE"/>
        </w:rPr>
        <w:t>vs</w:t>
      </w:r>
      <w:proofErr w:type="spellEnd"/>
      <w:r w:rsidRPr="008134AE">
        <w:rPr>
          <w:sz w:val="22"/>
          <w:szCs w:val="22"/>
          <w:lang w:val="nl-BE"/>
        </w:rPr>
        <w:t xml:space="preserve"> </w:t>
      </w:r>
      <w:r w:rsidRPr="008134AE">
        <w:rPr>
          <w:b/>
          <w:bCs/>
          <w:sz w:val="22"/>
          <w:szCs w:val="22"/>
          <w:lang w:val="nl-BE"/>
        </w:rPr>
        <w:t>EVE-NG Pro cluster</w:t>
      </w:r>
    </w:p>
    <w:p w14:paraId="67A5E59C" w14:textId="77777777" w:rsidR="008D140B" w:rsidRDefault="00974D22" w:rsidP="00974D22">
      <w:pPr>
        <w:pStyle w:val="BodyText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Vergelijkingscriteria:</w:t>
      </w:r>
    </w:p>
    <w:p w14:paraId="18D7A6BC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Architectuur</w:t>
      </w:r>
    </w:p>
    <w:p w14:paraId="4348277A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Functionaliteiten</w:t>
      </w:r>
    </w:p>
    <w:p w14:paraId="20BA5AD4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Schaalbaarheid</w:t>
      </w:r>
    </w:p>
    <w:p w14:paraId="65425754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Automatisatie</w:t>
      </w:r>
    </w:p>
    <w:p w14:paraId="695EB718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Integraties</w:t>
      </w:r>
    </w:p>
    <w:p w14:paraId="73C74DAF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Beheer</w:t>
      </w:r>
    </w:p>
    <w:p w14:paraId="642183C8" w14:textId="77777777" w:rsidR="008D140B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spellStart"/>
      <w:r w:rsidRPr="008134AE">
        <w:rPr>
          <w:sz w:val="22"/>
          <w:szCs w:val="22"/>
          <w:lang w:val="nl-BE"/>
        </w:rPr>
        <w:t>Licensing</w:t>
      </w:r>
      <w:proofErr w:type="spellEnd"/>
    </w:p>
    <w:p w14:paraId="2C9237B5" w14:textId="3E587F89" w:rsidR="00974D22" w:rsidRPr="008134AE" w:rsidRDefault="00974D22" w:rsidP="008D140B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Geschiktheid voor training en demo’s</w:t>
      </w:r>
    </w:p>
    <w:p w14:paraId="6517EC75" w14:textId="77777777" w:rsidR="000102C7" w:rsidRDefault="00974D22" w:rsidP="00974D22">
      <w:pPr>
        <w:pStyle w:val="BodyText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Dit onderzoek:</w:t>
      </w:r>
    </w:p>
    <w:p w14:paraId="366C8A3D" w14:textId="263DC354" w:rsidR="000102C7" w:rsidRDefault="00827D85" w:rsidP="000102C7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Is niet de hoofdfocus van de stage</w:t>
      </w:r>
    </w:p>
    <w:p w14:paraId="0DED8619" w14:textId="562562F6" w:rsidR="000102C7" w:rsidRDefault="00827D85" w:rsidP="000102C7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Dient als onderbouwende studie</w:t>
      </w:r>
    </w:p>
    <w:p w14:paraId="006FDDAB" w14:textId="3BE1E34F" w:rsidR="00974D22" w:rsidRPr="008134AE" w:rsidRDefault="00827D85" w:rsidP="000102C7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Ondersteunt architecturale beslissingen</w:t>
      </w:r>
    </w:p>
    <w:p w14:paraId="0BC70AB1" w14:textId="77777777" w:rsidR="000102C7" w:rsidRDefault="00974D22" w:rsidP="00974D22">
      <w:pPr>
        <w:pStyle w:val="BodyText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Resultaat:</w:t>
      </w:r>
    </w:p>
    <w:p w14:paraId="4F8AB4EB" w14:textId="77777777" w:rsidR="000102C7" w:rsidRDefault="00974D22" w:rsidP="000102C7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Vergelijkingsdocument</w:t>
      </w:r>
    </w:p>
    <w:p w14:paraId="5E97A476" w14:textId="09CB18FF" w:rsidR="00974D22" w:rsidRPr="008134AE" w:rsidRDefault="00974D22" w:rsidP="000102C7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Technische aanbeveling</w:t>
      </w:r>
    </w:p>
    <w:p w14:paraId="7A8D3DAC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5B806A86">
          <v:rect id="_x0000_i2121" style="width:468pt;height:1.5pt" o:hralign="center" o:hrstd="t" o:hr="t" fillcolor="#a0a0a0" stroked="f"/>
        </w:pict>
      </w:r>
    </w:p>
    <w:p w14:paraId="1783EFFD" w14:textId="77777777" w:rsidR="00974D22" w:rsidRPr="008134AE" w:rsidRDefault="00974D22" w:rsidP="00974D22">
      <w:pPr>
        <w:pStyle w:val="Heading1"/>
        <w:rPr>
          <w:lang w:val="nl-BE"/>
        </w:rPr>
      </w:pPr>
      <w:bookmarkStart w:id="19" w:name="doel-2"/>
      <w:bookmarkEnd w:id="17"/>
      <w:bookmarkEnd w:id="18"/>
      <w:bookmarkEnd w:id="19"/>
      <w:r w:rsidRPr="008134AE">
        <w:rPr>
          <w:lang w:val="nl-BE"/>
        </w:rPr>
        <w:t>Planning en fasering</w:t>
      </w:r>
    </w:p>
    <w:p w14:paraId="3B9A842B" w14:textId="77777777" w:rsidR="00974D22" w:rsidRPr="008134AE" w:rsidRDefault="00974D22" w:rsidP="00974D22">
      <w:pPr>
        <w:pStyle w:val="Heading2"/>
        <w:rPr>
          <w:lang w:val="nl-BE"/>
        </w:rPr>
      </w:pPr>
      <w:r w:rsidRPr="008134AE">
        <w:rPr>
          <w:lang w:val="nl-BE"/>
        </w:rPr>
        <w:t>Globale stageplanning</w:t>
      </w:r>
    </w:p>
    <w:p w14:paraId="31CD357F" w14:textId="77777777" w:rsidR="00974D22" w:rsidRPr="008134AE" w:rsidRDefault="00974D22" w:rsidP="00974D22">
      <w:pPr>
        <w:pStyle w:val="Heading3"/>
        <w:rPr>
          <w:lang w:val="nl-BE"/>
        </w:rPr>
      </w:pPr>
      <w:r w:rsidRPr="008134AE">
        <w:rPr>
          <w:lang w:val="nl-BE"/>
        </w:rPr>
        <w:t>Fase 1 – Analyse &amp; ontwerp (09/02 – 23/02)</w:t>
      </w:r>
    </w:p>
    <w:p w14:paraId="288A14BE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spellStart"/>
      <w:r w:rsidRPr="008134AE">
        <w:rPr>
          <w:sz w:val="22"/>
          <w:szCs w:val="22"/>
          <w:lang w:val="nl-BE"/>
        </w:rPr>
        <w:t>Requirementsanalyse</w:t>
      </w:r>
      <w:proofErr w:type="spellEnd"/>
    </w:p>
    <w:p w14:paraId="544A7B10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Architectuurontwerp</w:t>
      </w:r>
    </w:p>
    <w:p w14:paraId="485FFDF0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Scopebepaling</w:t>
      </w:r>
    </w:p>
    <w:p w14:paraId="259DB3F6" w14:textId="77777777" w:rsidR="00974D22" w:rsidRPr="008134AE" w:rsidRDefault="00974D22" w:rsidP="00974D22">
      <w:pPr>
        <w:pStyle w:val="Heading3"/>
        <w:rPr>
          <w:lang w:val="nl-BE"/>
        </w:rPr>
      </w:pPr>
      <w:bookmarkStart w:id="20" w:name="fase-1-analyse-ontwerp-0902-2302"/>
      <w:bookmarkStart w:id="21" w:name="X5fc6b1700e7c9a9bb95c36c64bef762c9689bd9"/>
      <w:bookmarkEnd w:id="20"/>
      <w:r w:rsidRPr="008134AE">
        <w:rPr>
          <w:lang w:val="nl-BE"/>
        </w:rPr>
        <w:t>Fase 2 – Voorbereiding virtuele omgeving (24/02 – 02/03)</w:t>
      </w:r>
    </w:p>
    <w:p w14:paraId="2E0D9AB1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Toegang tot </w:t>
      </w:r>
      <w:proofErr w:type="spellStart"/>
      <w:r w:rsidRPr="008134AE">
        <w:rPr>
          <w:sz w:val="22"/>
          <w:szCs w:val="22"/>
          <w:lang w:val="nl-BE"/>
        </w:rPr>
        <w:t>Proxmox</w:t>
      </w:r>
      <w:proofErr w:type="spellEnd"/>
    </w:p>
    <w:p w14:paraId="5AF4463A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Resource-allocatie</w:t>
      </w:r>
    </w:p>
    <w:p w14:paraId="6836F550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Netwerktoegang</w:t>
      </w:r>
    </w:p>
    <w:p w14:paraId="1F6DDA87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lastRenderedPageBreak/>
        <w:t>Omgevingsvalidatie</w:t>
      </w:r>
    </w:p>
    <w:p w14:paraId="54652610" w14:textId="77777777" w:rsidR="00974D22" w:rsidRPr="008134AE" w:rsidRDefault="00974D22" w:rsidP="00974D22">
      <w:pPr>
        <w:pStyle w:val="Heading3"/>
        <w:rPr>
          <w:lang w:val="nl-BE"/>
        </w:rPr>
      </w:pPr>
      <w:bookmarkStart w:id="22" w:name="X11ed9b513b2b3b725af26caefc4eb25e1b43cd4"/>
      <w:bookmarkEnd w:id="21"/>
      <w:r w:rsidRPr="008134AE">
        <w:rPr>
          <w:lang w:val="nl-BE"/>
        </w:rPr>
        <w:t>Fase 3 – EVE-NG Pro cluster implementatie (03/03 – 23/03)</w:t>
      </w:r>
    </w:p>
    <w:p w14:paraId="4772166B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Installatie EVE-NG Pro</w:t>
      </w:r>
    </w:p>
    <w:p w14:paraId="7ED2E235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Clustering</w:t>
      </w:r>
    </w:p>
    <w:p w14:paraId="7B3CF533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AD-integratie</w:t>
      </w:r>
    </w:p>
    <w:p w14:paraId="6C979FBC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Multi-user setup</w:t>
      </w:r>
    </w:p>
    <w:p w14:paraId="0FD7D308" w14:textId="77777777" w:rsidR="00974D22" w:rsidRPr="008134AE" w:rsidRDefault="00974D22" w:rsidP="00974D22">
      <w:pPr>
        <w:pStyle w:val="Heading3"/>
        <w:rPr>
          <w:lang w:val="nl-BE"/>
        </w:rPr>
      </w:pPr>
      <w:bookmarkStart w:id="23" w:name="X31bf877524e67a67ddff2d587ac3223aacdfafe"/>
      <w:bookmarkEnd w:id="22"/>
      <w:r w:rsidRPr="008134AE">
        <w:rPr>
          <w:lang w:val="nl-BE"/>
        </w:rPr>
        <w:t>Fase 4 – Stabilisatie &amp; documentatie (24/03 – 06/04)</w:t>
      </w:r>
    </w:p>
    <w:p w14:paraId="65C78463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spellStart"/>
      <w:r w:rsidRPr="008134AE">
        <w:rPr>
          <w:sz w:val="22"/>
          <w:szCs w:val="22"/>
          <w:lang w:val="nl-BE"/>
        </w:rPr>
        <w:t>Testing</w:t>
      </w:r>
      <w:proofErr w:type="spellEnd"/>
    </w:p>
    <w:p w14:paraId="322EC9CB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Optimalisatie</w:t>
      </w:r>
    </w:p>
    <w:p w14:paraId="480045F0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Technische documentatie</w:t>
      </w:r>
    </w:p>
    <w:bookmarkEnd w:id="23"/>
    <w:p w14:paraId="4D87F62F" w14:textId="77777777" w:rsidR="00974D22" w:rsidRPr="008134AE" w:rsidRDefault="00974D22" w:rsidP="00974D22">
      <w:pPr>
        <w:pStyle w:val="Heading3"/>
        <w:rPr>
          <w:lang w:val="nl-BE"/>
        </w:rPr>
      </w:pPr>
      <w:r w:rsidRPr="008134AE">
        <w:rPr>
          <w:lang w:val="nl-BE"/>
        </w:rPr>
        <w:t>Fase 5 – Labo-ontwikkeling (07/04 – 11/05)</w:t>
      </w:r>
    </w:p>
    <w:p w14:paraId="73FC356C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Scenario’s</w:t>
      </w:r>
    </w:p>
    <w:p w14:paraId="2D9A73F6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spellStart"/>
      <w:r w:rsidRPr="008134AE">
        <w:rPr>
          <w:sz w:val="22"/>
          <w:szCs w:val="22"/>
          <w:lang w:val="nl-BE"/>
        </w:rPr>
        <w:t>Topologieën</w:t>
      </w:r>
      <w:proofErr w:type="spellEnd"/>
    </w:p>
    <w:p w14:paraId="195F646F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Device configuraties</w:t>
      </w:r>
    </w:p>
    <w:p w14:paraId="7B9CB569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Probleemscenario’s</w:t>
      </w:r>
    </w:p>
    <w:p w14:paraId="45E87B19" w14:textId="77777777" w:rsidR="00974D22" w:rsidRPr="008134AE" w:rsidRDefault="00974D22" w:rsidP="00974D22">
      <w:pPr>
        <w:pStyle w:val="Heading3"/>
        <w:rPr>
          <w:lang w:val="nl-BE"/>
        </w:rPr>
      </w:pPr>
      <w:bookmarkStart w:id="24" w:name="fase-5-labo-ontwikkeling-0704-1105"/>
      <w:bookmarkEnd w:id="24"/>
      <w:r w:rsidRPr="008134AE">
        <w:rPr>
          <w:lang w:val="nl-BE"/>
        </w:rPr>
        <w:t>Fase 6 – Automatisatie (12/05 – 25/05)</w:t>
      </w:r>
    </w:p>
    <w:p w14:paraId="02C754F6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Deployment automatisatie</w:t>
      </w:r>
    </w:p>
    <w:p w14:paraId="341323E8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Reset-mechanismes</w:t>
      </w:r>
    </w:p>
    <w:p w14:paraId="5D553A26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Templates</w:t>
      </w:r>
    </w:p>
    <w:p w14:paraId="29A49D7F" w14:textId="77777777" w:rsidR="00974D22" w:rsidRPr="008134AE" w:rsidRDefault="00974D22" w:rsidP="00974D22">
      <w:pPr>
        <w:pStyle w:val="Heading3"/>
        <w:rPr>
          <w:lang w:val="nl-BE"/>
        </w:rPr>
      </w:pPr>
      <w:bookmarkStart w:id="25" w:name="fase-6-automatisatie-1205-2505"/>
      <w:bookmarkStart w:id="26" w:name="X409a89b45e16d4ff923b6f661d7601fe2f03a4d"/>
      <w:bookmarkEnd w:id="25"/>
      <w:r w:rsidRPr="008134AE">
        <w:rPr>
          <w:lang w:val="nl-BE"/>
        </w:rPr>
        <w:t>Fase 7 – Oplossingsgidsen &amp; documentatie (26/05 – 01/06)</w:t>
      </w:r>
    </w:p>
    <w:p w14:paraId="2B3AD4E0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Oplossingsdocumentatie</w:t>
      </w:r>
    </w:p>
    <w:p w14:paraId="0B0550A6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spellStart"/>
      <w:r w:rsidRPr="008134AE">
        <w:rPr>
          <w:sz w:val="22"/>
          <w:szCs w:val="22"/>
          <w:lang w:val="nl-BE"/>
        </w:rPr>
        <w:t>Troubleshooting</w:t>
      </w:r>
      <w:proofErr w:type="spellEnd"/>
      <w:r w:rsidRPr="008134AE">
        <w:rPr>
          <w:sz w:val="22"/>
          <w:szCs w:val="22"/>
          <w:lang w:val="nl-BE"/>
        </w:rPr>
        <w:t xml:space="preserve"> gidsen</w:t>
      </w:r>
    </w:p>
    <w:p w14:paraId="65F3976A" w14:textId="77777777" w:rsidR="00974D22" w:rsidRPr="008134AE" w:rsidRDefault="00974D22" w:rsidP="00974D22">
      <w:pPr>
        <w:pStyle w:val="Heading3"/>
        <w:rPr>
          <w:lang w:val="nl-BE"/>
        </w:rPr>
      </w:pPr>
      <w:bookmarkStart w:id="27" w:name="X3b7d9880451fd84e4d311a2a8b41e7de6e91948"/>
      <w:bookmarkEnd w:id="26"/>
      <w:r w:rsidRPr="008134AE">
        <w:rPr>
          <w:lang w:val="nl-BE"/>
        </w:rPr>
        <w:t xml:space="preserve">Fase 8 – Integratie, </w:t>
      </w:r>
      <w:proofErr w:type="spellStart"/>
      <w:r w:rsidRPr="008134AE">
        <w:rPr>
          <w:lang w:val="nl-BE"/>
        </w:rPr>
        <w:t>testing</w:t>
      </w:r>
      <w:proofErr w:type="spellEnd"/>
      <w:r w:rsidRPr="008134AE">
        <w:rPr>
          <w:lang w:val="nl-BE"/>
        </w:rPr>
        <w:t xml:space="preserve"> &amp; validatie (02/06 – 08/06)</w:t>
      </w:r>
    </w:p>
    <w:p w14:paraId="4D04B6AB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End-</w:t>
      </w:r>
      <w:proofErr w:type="spellStart"/>
      <w:r w:rsidRPr="008134AE">
        <w:rPr>
          <w:sz w:val="22"/>
          <w:szCs w:val="22"/>
          <w:lang w:val="nl-BE"/>
        </w:rPr>
        <w:t>to</w:t>
      </w:r>
      <w:proofErr w:type="spellEnd"/>
      <w:r w:rsidRPr="008134AE">
        <w:rPr>
          <w:sz w:val="22"/>
          <w:szCs w:val="22"/>
          <w:lang w:val="nl-BE"/>
        </w:rPr>
        <w:t xml:space="preserve">-end </w:t>
      </w:r>
      <w:proofErr w:type="spellStart"/>
      <w:r w:rsidRPr="008134AE">
        <w:rPr>
          <w:sz w:val="22"/>
          <w:szCs w:val="22"/>
          <w:lang w:val="nl-BE"/>
        </w:rPr>
        <w:t>testing</w:t>
      </w:r>
      <w:proofErr w:type="spellEnd"/>
    </w:p>
    <w:p w14:paraId="48E08CF2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Validatie</w:t>
      </w:r>
    </w:p>
    <w:p w14:paraId="698BFD0C" w14:textId="77777777" w:rsidR="00974D22" w:rsidRPr="008134AE" w:rsidRDefault="00974D22" w:rsidP="00974D22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Optimalisatie</w:t>
      </w:r>
    </w:p>
    <w:bookmarkEnd w:id="27"/>
    <w:p w14:paraId="3A77AD18" w14:textId="77777777" w:rsidR="00974D22" w:rsidRPr="008134AE" w:rsidRDefault="00974D22" w:rsidP="00974D22">
      <w:pPr>
        <w:pStyle w:val="Heading3"/>
        <w:rPr>
          <w:lang w:val="nl-BE"/>
        </w:rPr>
      </w:pPr>
      <w:r w:rsidRPr="008134AE">
        <w:rPr>
          <w:lang w:val="nl-BE"/>
        </w:rPr>
        <w:t xml:space="preserve">Fase 9 – </w:t>
      </w:r>
      <w:proofErr w:type="gramStart"/>
      <w:r w:rsidRPr="008134AE">
        <w:rPr>
          <w:lang w:val="nl-BE"/>
        </w:rPr>
        <w:t>Bufferperiode /</w:t>
      </w:r>
      <w:proofErr w:type="gramEnd"/>
      <w:r w:rsidRPr="008134AE">
        <w:rPr>
          <w:lang w:val="nl-BE"/>
        </w:rPr>
        <w:t xml:space="preserve"> marge (09/06 – 22/06)</w:t>
      </w:r>
    </w:p>
    <w:p w14:paraId="5D0FB78E" w14:textId="77777777" w:rsidR="00004013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b/>
          <w:bCs/>
          <w:sz w:val="22"/>
          <w:szCs w:val="22"/>
          <w:lang w:val="nl-BE"/>
        </w:rPr>
        <w:t>2 weken marge voorzien voor:</w:t>
      </w:r>
    </w:p>
    <w:p w14:paraId="1B231C01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Onvoorziene problemen</w:t>
      </w:r>
    </w:p>
    <w:p w14:paraId="3D13960F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Stabilisatie</w:t>
      </w:r>
    </w:p>
    <w:p w14:paraId="47EDC0CE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Extra optimalisaties</w:t>
      </w:r>
    </w:p>
    <w:p w14:paraId="7B13AB04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Aanvullende documentatie</w:t>
      </w:r>
    </w:p>
    <w:p w14:paraId="1C38559A" w14:textId="5E1231F7" w:rsidR="00974D22" w:rsidRPr="008134AE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Feedbackverwerking</w:t>
      </w:r>
    </w:p>
    <w:p w14:paraId="3838AD4B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68839070">
          <v:rect id="_x0000_i2122" style="width:468pt;height:1.5pt" o:hralign="center" o:hrstd="t" o:hr="t" fillcolor="#a0a0a0" stroked="f"/>
        </w:pict>
      </w:r>
    </w:p>
    <w:p w14:paraId="715CE07F" w14:textId="77777777" w:rsidR="00974D22" w:rsidRPr="008134AE" w:rsidRDefault="00974D22" w:rsidP="00974D22">
      <w:pPr>
        <w:pStyle w:val="Heading1"/>
        <w:rPr>
          <w:lang w:val="nl-BE"/>
        </w:rPr>
      </w:pPr>
      <w:bookmarkStart w:id="28" w:name="fase-9-bufferperiode-marge-0906-2206"/>
      <w:bookmarkStart w:id="29" w:name="globale-stageplanning"/>
      <w:bookmarkStart w:id="30" w:name="planning-en-fasering"/>
      <w:bookmarkEnd w:id="28"/>
      <w:bookmarkEnd w:id="29"/>
      <w:bookmarkEnd w:id="30"/>
      <w:r w:rsidRPr="008134AE">
        <w:rPr>
          <w:lang w:val="nl-BE"/>
        </w:rPr>
        <w:lastRenderedPageBreak/>
        <w:t>Resultaten en oplevering</w:t>
      </w:r>
    </w:p>
    <w:p w14:paraId="3B5090C1" w14:textId="609B6F2D" w:rsidR="00004013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De stage wordt afgerond met:</w:t>
      </w:r>
    </w:p>
    <w:p w14:paraId="55FCDC47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Werkend EVE-NG Pro cluster</w:t>
      </w:r>
    </w:p>
    <w:p w14:paraId="393AF285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AD-integratie</w:t>
      </w:r>
    </w:p>
    <w:p w14:paraId="2BBA0D37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Multi-user leeromgeving</w:t>
      </w:r>
    </w:p>
    <w:p w14:paraId="0783A8A8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Set van geautomatiseerde labo’s</w:t>
      </w:r>
    </w:p>
    <w:p w14:paraId="7228621F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Oplossingsgidsen</w:t>
      </w:r>
    </w:p>
    <w:p w14:paraId="2F5EC455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Vergelijkingsdocument CML </w:t>
      </w:r>
      <w:proofErr w:type="spellStart"/>
      <w:r w:rsidRPr="008134AE">
        <w:rPr>
          <w:sz w:val="22"/>
          <w:szCs w:val="22"/>
          <w:lang w:val="nl-BE"/>
        </w:rPr>
        <w:t>vs</w:t>
      </w:r>
      <w:proofErr w:type="spellEnd"/>
      <w:r w:rsidRPr="008134AE">
        <w:rPr>
          <w:sz w:val="22"/>
          <w:szCs w:val="22"/>
          <w:lang w:val="nl-BE"/>
        </w:rPr>
        <w:t xml:space="preserve"> EVE-NG</w:t>
      </w:r>
    </w:p>
    <w:p w14:paraId="0C5FB509" w14:textId="77777777" w:rsidR="00004013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Technische documentatie</w:t>
      </w:r>
    </w:p>
    <w:p w14:paraId="131D6891" w14:textId="7960A9D1" w:rsidR="00974D22" w:rsidRPr="008134AE" w:rsidRDefault="00974D22" w:rsidP="00004013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Beheerdocumentatie</w:t>
      </w:r>
    </w:p>
    <w:p w14:paraId="6A414309" w14:textId="77777777" w:rsidR="00974D22" w:rsidRPr="008134AE" w:rsidRDefault="00974D22" w:rsidP="00974D22">
      <w:pPr>
        <w:jc w:val="center"/>
        <w:rPr>
          <w:lang w:val="nl-BE"/>
        </w:rPr>
      </w:pPr>
      <w:r w:rsidRPr="008134AE">
        <w:rPr>
          <w:lang w:val="nl-BE"/>
        </w:rPr>
        <w:pict w14:anchorId="1A48F8E6">
          <v:rect id="_x0000_i2123" style="width:468pt;height:1.5pt" o:hralign="center" o:hrstd="t" o:hr="t" fillcolor="#a0a0a0" stroked="f"/>
        </w:pict>
      </w:r>
    </w:p>
    <w:p w14:paraId="64B5B198" w14:textId="77777777" w:rsidR="00974D22" w:rsidRPr="008134AE" w:rsidRDefault="00974D22" w:rsidP="00974D22">
      <w:pPr>
        <w:pStyle w:val="Heading1"/>
        <w:rPr>
          <w:lang w:val="nl-BE"/>
        </w:rPr>
      </w:pPr>
      <w:bookmarkStart w:id="31" w:name="resultaten-en-oplevering"/>
      <w:bookmarkStart w:id="32" w:name="einddoel"/>
      <w:bookmarkEnd w:id="31"/>
      <w:r w:rsidRPr="008134AE">
        <w:rPr>
          <w:lang w:val="nl-BE"/>
        </w:rPr>
        <w:t>Einddoel</w:t>
      </w:r>
    </w:p>
    <w:p w14:paraId="214A267C" w14:textId="77777777" w:rsidR="002922D4" w:rsidRDefault="00974D22" w:rsidP="00974D22">
      <w:pPr>
        <w:pStyle w:val="FirstParagraph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Het eindresultaat is een professionele, schaalbare leer- en demo-omgeving die:</w:t>
      </w:r>
    </w:p>
    <w:p w14:paraId="4FCCB5C2" w14:textId="7658EA20" w:rsidR="002922D4" w:rsidRDefault="00827D85" w:rsidP="002922D4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Intern gebruikt kan worden voor training</w:t>
      </w:r>
    </w:p>
    <w:p w14:paraId="3EF41391" w14:textId="3909CA5A" w:rsidR="002922D4" w:rsidRDefault="00827D85" w:rsidP="002922D4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Extern gebruikt kan worden voor demo’s</w:t>
      </w:r>
    </w:p>
    <w:p w14:paraId="0D9EA62E" w14:textId="11AD7AF5" w:rsidR="002922D4" w:rsidRDefault="00827D85" w:rsidP="002922D4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 xml:space="preserve">Modulair </w:t>
      </w:r>
      <w:proofErr w:type="spellStart"/>
      <w:r w:rsidRPr="008134AE">
        <w:rPr>
          <w:sz w:val="22"/>
          <w:szCs w:val="22"/>
          <w:lang w:val="nl-BE"/>
        </w:rPr>
        <w:t>uitbreidbaar</w:t>
      </w:r>
      <w:proofErr w:type="spellEnd"/>
      <w:r w:rsidRPr="008134AE">
        <w:rPr>
          <w:sz w:val="22"/>
          <w:szCs w:val="22"/>
          <w:lang w:val="nl-BE"/>
        </w:rPr>
        <w:t xml:space="preserve"> is</w:t>
      </w:r>
    </w:p>
    <w:p w14:paraId="2A88E61D" w14:textId="4ECA4D30" w:rsidR="002922D4" w:rsidRDefault="00827D85" w:rsidP="002922D4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Onderhoudsvriendelijk is</w:t>
      </w:r>
    </w:p>
    <w:p w14:paraId="296B01B1" w14:textId="164382DF" w:rsidR="00974D22" w:rsidRPr="008134AE" w:rsidRDefault="00827D85" w:rsidP="002922D4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Technisch goed gedocumenteerd is</w:t>
      </w:r>
    </w:p>
    <w:p w14:paraId="56C58EE6" w14:textId="77777777" w:rsidR="002922D4" w:rsidRDefault="00974D22" w:rsidP="00974D22">
      <w:pPr>
        <w:pStyle w:val="BodyText"/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Deze omgeving ondersteunt:</w:t>
      </w:r>
    </w:p>
    <w:p w14:paraId="7E93AFCC" w14:textId="6950A761" w:rsidR="002922D4" w:rsidRDefault="002922D4" w:rsidP="002922D4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K</w:t>
      </w:r>
      <w:r w:rsidR="00974D22" w:rsidRPr="008134AE">
        <w:rPr>
          <w:sz w:val="22"/>
          <w:szCs w:val="22"/>
          <w:lang w:val="nl-BE"/>
        </w:rPr>
        <w:t>ennisontwikkeling</w:t>
      </w:r>
    </w:p>
    <w:p w14:paraId="10C06EF4" w14:textId="1760F6CE" w:rsidR="002922D4" w:rsidRDefault="002922D4" w:rsidP="002922D4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r w:rsidRPr="008134AE">
        <w:rPr>
          <w:sz w:val="22"/>
          <w:szCs w:val="22"/>
          <w:lang w:val="nl-BE"/>
        </w:rPr>
        <w:t>C</w:t>
      </w:r>
      <w:r w:rsidR="00974D22" w:rsidRPr="008134AE">
        <w:rPr>
          <w:sz w:val="22"/>
          <w:szCs w:val="22"/>
          <w:lang w:val="nl-BE"/>
        </w:rPr>
        <w:t>ertificatievoorbereiding</w:t>
      </w:r>
    </w:p>
    <w:p w14:paraId="16F5AD12" w14:textId="346CEDDC" w:rsidR="002922D4" w:rsidRDefault="002922D4" w:rsidP="002922D4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spellStart"/>
      <w:r w:rsidRPr="008134AE">
        <w:rPr>
          <w:sz w:val="22"/>
          <w:szCs w:val="22"/>
          <w:lang w:val="nl-BE"/>
        </w:rPr>
        <w:t>O</w:t>
      </w:r>
      <w:r w:rsidR="00974D22" w:rsidRPr="008134AE">
        <w:rPr>
          <w:sz w:val="22"/>
          <w:szCs w:val="22"/>
          <w:lang w:val="nl-BE"/>
        </w:rPr>
        <w:t>nboarding</w:t>
      </w:r>
      <w:proofErr w:type="spellEnd"/>
    </w:p>
    <w:p w14:paraId="092CA53E" w14:textId="00E97337" w:rsidR="00974D22" w:rsidRPr="008134AE" w:rsidRDefault="00974D22" w:rsidP="002922D4">
      <w:pPr>
        <w:pStyle w:val="Compact"/>
        <w:numPr>
          <w:ilvl w:val="0"/>
          <w:numId w:val="34"/>
        </w:numPr>
        <w:rPr>
          <w:sz w:val="22"/>
          <w:szCs w:val="22"/>
          <w:lang w:val="nl-BE"/>
        </w:rPr>
      </w:pPr>
      <w:proofErr w:type="spellStart"/>
      <w:proofErr w:type="gramStart"/>
      <w:r w:rsidRPr="008134AE">
        <w:rPr>
          <w:sz w:val="22"/>
          <w:szCs w:val="22"/>
          <w:lang w:val="nl-BE"/>
        </w:rPr>
        <w:t>kwaliteitsverbetering</w:t>
      </w:r>
      <w:proofErr w:type="spellEnd"/>
      <w:proofErr w:type="gramEnd"/>
      <w:r w:rsidRPr="008134AE">
        <w:rPr>
          <w:sz w:val="22"/>
          <w:szCs w:val="22"/>
          <w:lang w:val="nl-BE"/>
        </w:rPr>
        <w:t xml:space="preserve"> van technische opleidingen</w:t>
      </w:r>
    </w:p>
    <w:p w14:paraId="239F98C5" w14:textId="57CFD0C0" w:rsidR="001C5BA3" w:rsidRPr="002922D4" w:rsidRDefault="00974D22" w:rsidP="002922D4">
      <w:pPr>
        <w:jc w:val="center"/>
        <w:rPr>
          <w:sz w:val="16"/>
          <w:szCs w:val="20"/>
          <w:lang w:val="nl-BE"/>
        </w:rPr>
      </w:pPr>
      <w:r w:rsidRPr="008134AE">
        <w:rPr>
          <w:sz w:val="16"/>
          <w:szCs w:val="20"/>
          <w:lang w:val="nl-BE"/>
        </w:rPr>
        <w:pict w14:anchorId="7C814BB8">
          <v:rect id="_x0000_i2124" style="width:468pt;height:1.5pt" o:hralign="center" o:hrstd="t" o:hr="t" fillcolor="#a0a0a0" stroked="f"/>
        </w:pict>
      </w:r>
      <w:bookmarkEnd w:id="32"/>
    </w:p>
    <w:sectPr w:rsidR="001C5BA3" w:rsidRPr="002922D4" w:rsidSect="00FB1B56">
      <w:headerReference w:type="first" r:id="rId16"/>
      <w:footerReference w:type="first" r:id="rId17"/>
      <w:type w:val="continuous"/>
      <w:pgSz w:w="11906" w:h="16838"/>
      <w:pgMar w:top="1417" w:right="1417" w:bottom="173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188D" w14:textId="77777777" w:rsidR="0083422F" w:rsidRDefault="0083422F" w:rsidP="00F50CDA">
      <w:r>
        <w:separator/>
      </w:r>
    </w:p>
  </w:endnote>
  <w:endnote w:type="continuationSeparator" w:id="0">
    <w:p w14:paraId="1479FC0C" w14:textId="77777777" w:rsidR="0083422F" w:rsidRDefault="0083422F" w:rsidP="00F50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Poppins">
    <w:altName w:val="Cambria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23499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2987065" w14:textId="77777777" w:rsidR="00E118F8" w:rsidRDefault="00E118F8" w:rsidP="00F50CDA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1878715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1CAE08" w14:textId="77777777" w:rsidR="00E118F8" w:rsidRDefault="00E118F8" w:rsidP="00F50CDA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4D2C7F" w14:textId="77777777" w:rsidR="00E118F8" w:rsidRDefault="00E118F8" w:rsidP="00F50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371818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CB3837F" w14:textId="77777777" w:rsidR="00BD4627" w:rsidRDefault="00BD4627" w:rsidP="004D02E5">
        <w:pPr>
          <w:pStyle w:val="Footer"/>
          <w:rPr>
            <w:rStyle w:val="PageNumber"/>
          </w:rPr>
        </w:pPr>
      </w:p>
      <w:p w14:paraId="44951E50" w14:textId="1CC856B8" w:rsidR="00E118F8" w:rsidRPr="004D02E5" w:rsidRDefault="008319E2" w:rsidP="004D02E5">
        <w:pPr>
          <w:pStyle w:val="Footer"/>
          <w:rPr>
            <w:szCs w:val="20"/>
            <w:lang w:val="nl-BE"/>
          </w:rPr>
        </w:pPr>
        <w:r>
          <w:rPr>
            <w:rStyle w:val="PageNumber"/>
            <w:szCs w:val="20"/>
          </w:rPr>
          <w:t xml:space="preserve">p. </w:t>
        </w:r>
        <w:r w:rsidR="00E118F8" w:rsidRPr="00E118F8">
          <w:rPr>
            <w:rStyle w:val="PageNumber"/>
            <w:szCs w:val="20"/>
          </w:rPr>
          <w:fldChar w:fldCharType="begin"/>
        </w:r>
        <w:r w:rsidR="00E118F8" w:rsidRPr="007432AF">
          <w:rPr>
            <w:rStyle w:val="PageNumber"/>
            <w:szCs w:val="20"/>
            <w:lang w:val="nl-BE"/>
          </w:rPr>
          <w:instrText xml:space="preserve"> PAGE </w:instrText>
        </w:r>
        <w:r w:rsidR="00E118F8" w:rsidRPr="00E118F8">
          <w:rPr>
            <w:rStyle w:val="PageNumber"/>
            <w:szCs w:val="20"/>
          </w:rPr>
          <w:fldChar w:fldCharType="separate"/>
        </w:r>
        <w:r w:rsidR="00E118F8" w:rsidRPr="007432AF">
          <w:rPr>
            <w:rStyle w:val="PageNumber"/>
            <w:noProof/>
            <w:szCs w:val="20"/>
            <w:lang w:val="nl-BE"/>
          </w:rPr>
          <w:t>2</w:t>
        </w:r>
        <w:r w:rsidR="00E118F8" w:rsidRPr="00E118F8">
          <w:rPr>
            <w:rStyle w:val="PageNumber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CF1A" w14:textId="77777777" w:rsidR="00C22487" w:rsidRPr="00E238F0" w:rsidRDefault="00C22487" w:rsidP="00E238F0">
    <w:pPr>
      <w:pStyle w:val="NoSpacing"/>
      <w:spacing w:before="240"/>
      <w:ind w:right="360"/>
      <w:rPr>
        <w:color w:val="44546A" w:themeColor="text2"/>
        <w:spacing w:val="10"/>
        <w:sz w:val="30"/>
        <w:szCs w:val="3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006977" w:themeColor="accent5"/>
      </w:rPr>
      <w:id w:val="51041900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9258CB9" w14:textId="77777777" w:rsidR="00E238F0" w:rsidRPr="00E238F0" w:rsidRDefault="00E238F0" w:rsidP="00F50CDA">
        <w:pPr>
          <w:pStyle w:val="Footer"/>
          <w:rPr>
            <w:rStyle w:val="PageNumber"/>
            <w:color w:val="006977" w:themeColor="accent5"/>
            <w:szCs w:val="20"/>
          </w:rPr>
        </w:pPr>
        <w:r w:rsidRPr="00E238F0">
          <w:rPr>
            <w:rStyle w:val="PageNumber"/>
            <w:color w:val="006977" w:themeColor="accent5"/>
            <w:szCs w:val="20"/>
          </w:rPr>
          <w:fldChar w:fldCharType="begin"/>
        </w:r>
        <w:r w:rsidRPr="00E238F0">
          <w:rPr>
            <w:rStyle w:val="PageNumber"/>
            <w:color w:val="006977" w:themeColor="accent5"/>
            <w:szCs w:val="20"/>
          </w:rPr>
          <w:instrText xml:space="preserve"> PAGE </w:instrText>
        </w:r>
        <w:r w:rsidRPr="00E238F0">
          <w:rPr>
            <w:rStyle w:val="PageNumber"/>
            <w:color w:val="006977" w:themeColor="accent5"/>
            <w:szCs w:val="20"/>
          </w:rPr>
          <w:fldChar w:fldCharType="separate"/>
        </w:r>
        <w:r w:rsidRPr="00E238F0">
          <w:rPr>
            <w:rStyle w:val="PageNumber"/>
            <w:noProof/>
            <w:color w:val="006977" w:themeColor="accent5"/>
            <w:szCs w:val="20"/>
          </w:rPr>
          <w:t>2</w:t>
        </w:r>
        <w:r w:rsidRPr="00E238F0">
          <w:rPr>
            <w:rStyle w:val="PageNumber"/>
            <w:color w:val="006977" w:themeColor="accent5"/>
            <w:szCs w:val="20"/>
          </w:rPr>
          <w:fldChar w:fldCharType="end"/>
        </w:r>
      </w:p>
    </w:sdtContent>
  </w:sdt>
  <w:p w14:paraId="509461A2" w14:textId="77777777" w:rsidR="00E238F0" w:rsidRPr="00E238F0" w:rsidRDefault="006621DA" w:rsidP="00F50CDA">
    <w:pPr>
      <w:pStyle w:val="Footer"/>
    </w:pPr>
    <w:r w:rsidRPr="00E238F0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3FCEEF2" wp14:editId="49679E2B">
              <wp:simplePos x="0" y="0"/>
              <wp:positionH relativeFrom="column">
                <wp:posOffset>-1419226</wp:posOffset>
              </wp:positionH>
              <wp:positionV relativeFrom="paragraph">
                <wp:posOffset>-891941</wp:posOffset>
              </wp:positionV>
              <wp:extent cx="888200" cy="2502471"/>
              <wp:effectExtent l="0" t="578485" r="0" b="578485"/>
              <wp:wrapNone/>
              <wp:docPr id="727311319" name="Afgeronde rechthoe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888200" cy="2502471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accent1">
                          <a:alpha val="3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ECB9EC7" id="Afgeronde rechthoek 7" o:spid="_x0000_s1026" style="position:absolute;margin-left:-111.75pt;margin-top:-70.25pt;width:69.95pt;height:197.05pt;rotation:45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" fillcolor="#7fca4c [3204]" stroked="f" strokeweight="1pt">
              <v:fill opacity="19789f"/>
              <v:stroke joinstyle="miter"/>
            </v:roundrect>
          </w:pict>
        </mc:Fallback>
      </mc:AlternateContent>
    </w:r>
    <w:r w:rsidRPr="00E238F0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272BB2D0" wp14:editId="52778B36">
              <wp:simplePos x="0" y="0"/>
              <wp:positionH relativeFrom="column">
                <wp:posOffset>-628231</wp:posOffset>
              </wp:positionH>
              <wp:positionV relativeFrom="paragraph">
                <wp:posOffset>-693738</wp:posOffset>
              </wp:positionV>
              <wp:extent cx="969364" cy="2397212"/>
              <wp:effectExtent l="0" t="510858" r="0" b="514032"/>
              <wp:wrapNone/>
              <wp:docPr id="1365730033" name="Afgeronde rechthoe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969364" cy="2397212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alpha val="2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A6664BF" id="Afgeronde rechthoek 7" o:spid="_x0000_s1026" style="position:absolute;margin-left:-49.45pt;margin-top:-54.65pt;width:76.35pt;height:188.75pt;rotation:45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" fillcolor="#ace348 [3205]" stroked="f" strokeweight="1pt">
              <v:fill opacity="16448f"/>
              <v:stroke joinstyle="miter"/>
            </v:roundrect>
          </w:pict>
        </mc:Fallback>
      </mc:AlternateContent>
    </w:r>
    <w:sdt>
      <w:sdtPr>
        <w:id w:val="969169713"/>
        <w:placeholder>
          <w:docPart w:val="42E3DB00FD6DCF48921665B8AEE63327"/>
        </w:placeholder>
        <w:temporary/>
        <w:showingPlcHdr/>
        <w15:appearance w15:val="hidden"/>
      </w:sdtPr>
      <w:sdtEndPr/>
      <w:sdtContent>
        <w:r w:rsidR="00E238F0" w:rsidRPr="00E238F0">
          <w:t>[Typ hier]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27C9D" w14:textId="77777777" w:rsidR="0083422F" w:rsidRDefault="0083422F" w:rsidP="00F50CDA">
      <w:r>
        <w:separator/>
      </w:r>
    </w:p>
  </w:footnote>
  <w:footnote w:type="continuationSeparator" w:id="0">
    <w:p w14:paraId="7B86A11D" w14:textId="77777777" w:rsidR="0083422F" w:rsidRDefault="0083422F" w:rsidP="00F50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D9B0" w14:textId="77777777" w:rsidR="00E118F8" w:rsidRDefault="00E118F8" w:rsidP="00F50CD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85CB28B" wp14:editId="073A3473">
              <wp:simplePos x="0" y="0"/>
              <wp:positionH relativeFrom="column">
                <wp:posOffset>-1083167</wp:posOffset>
              </wp:positionH>
              <wp:positionV relativeFrom="paragraph">
                <wp:posOffset>8670850</wp:posOffset>
              </wp:positionV>
              <wp:extent cx="1294571" cy="2453791"/>
              <wp:effectExtent l="0" t="414655" r="0" b="412115"/>
              <wp:wrapNone/>
              <wp:docPr id="988719063" name="Afgeronde rechthoe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1294571" cy="2453791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accent1">
                          <a:alpha val="1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658C17E" id="Afgeronde rechthoek 7" o:spid="_x0000_s1026" style="position:absolute;margin-left:-85.3pt;margin-top:682.75pt;width:101.95pt;height:193.2pt;rotation:45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" fillcolor="#7fca4c [3204]" stroked="f" strokeweight="1pt">
              <v:fill opacity="6682f"/>
              <v:stroke joinstyle="miter"/>
            </v:round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5EFACADC" wp14:editId="564544C5">
              <wp:simplePos x="0" y="0"/>
              <wp:positionH relativeFrom="column">
                <wp:posOffset>5622925</wp:posOffset>
              </wp:positionH>
              <wp:positionV relativeFrom="page">
                <wp:posOffset>426720</wp:posOffset>
              </wp:positionV>
              <wp:extent cx="705433" cy="528320"/>
              <wp:effectExtent l="0" t="0" r="6350" b="5080"/>
              <wp:wrapNone/>
              <wp:docPr id="951049311" name="Graphic 43106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433" cy="528320"/>
                        <a:chOff x="90113" y="26664"/>
                        <a:chExt cx="1335616" cy="1000662"/>
                      </a:xfrm>
                    </wpg:grpSpPr>
                    <wps:wsp>
                      <wps:cNvPr id="2085956172" name="Vrije vorm 2085956172"/>
                      <wps:cNvSpPr/>
                      <wps:spPr>
                        <a:xfrm>
                          <a:off x="187356" y="318672"/>
                          <a:ext cx="708991" cy="708653"/>
                        </a:xfrm>
                        <a:custGeom>
                          <a:avLst/>
                          <a:gdLst>
                            <a:gd name="connsiteX0" fmla="*/ 79624 w 708991"/>
                            <a:gd name="connsiteY0" fmla="*/ 708654 h 708653"/>
                            <a:gd name="connsiteX1" fmla="*/ 23330 w 708991"/>
                            <a:gd name="connsiteY1" fmla="*/ 685344 h 708653"/>
                            <a:gd name="connsiteX2" fmla="*/ 23330 w 708991"/>
                            <a:gd name="connsiteY2" fmla="*/ 572788 h 708653"/>
                            <a:gd name="connsiteX3" fmla="*/ 573074 w 708991"/>
                            <a:gd name="connsiteY3" fmla="*/ 23313 h 708653"/>
                            <a:gd name="connsiteX4" fmla="*/ 685661 w 708991"/>
                            <a:gd name="connsiteY4" fmla="*/ 23313 h 708653"/>
                            <a:gd name="connsiteX5" fmla="*/ 685661 w 708991"/>
                            <a:gd name="connsiteY5" fmla="*/ 135868 h 708653"/>
                            <a:gd name="connsiteX6" fmla="*/ 135937 w 708991"/>
                            <a:gd name="connsiteY6" fmla="*/ 685344 h 708653"/>
                            <a:gd name="connsiteX7" fmla="*/ 79643 w 708991"/>
                            <a:gd name="connsiteY7" fmla="*/ 708654 h 7086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708991" h="708653">
                              <a:moveTo>
                                <a:pt x="79624" y="708654"/>
                              </a:moveTo>
                              <a:cubicBezTo>
                                <a:pt x="59235" y="708654"/>
                                <a:pt x="38865" y="700890"/>
                                <a:pt x="23330" y="685344"/>
                              </a:cubicBezTo>
                              <a:cubicBezTo>
                                <a:pt x="-7777" y="654270"/>
                                <a:pt x="-7777" y="603881"/>
                                <a:pt x="23330" y="572788"/>
                              </a:cubicBezTo>
                              <a:lnTo>
                                <a:pt x="573074" y="23313"/>
                              </a:lnTo>
                              <a:cubicBezTo>
                                <a:pt x="604162" y="-7780"/>
                                <a:pt x="654611" y="-7761"/>
                                <a:pt x="685661" y="23313"/>
                              </a:cubicBezTo>
                              <a:cubicBezTo>
                                <a:pt x="716768" y="54387"/>
                                <a:pt x="716768" y="104775"/>
                                <a:pt x="685661" y="135868"/>
                              </a:cubicBezTo>
                              <a:lnTo>
                                <a:pt x="135937" y="685344"/>
                              </a:lnTo>
                              <a:cubicBezTo>
                                <a:pt x="120402" y="700871"/>
                                <a:pt x="100013" y="708654"/>
                                <a:pt x="79643" y="7086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CE448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1826624" name="Vrije vorm 561826624"/>
                      <wps:cNvSpPr/>
                      <wps:spPr>
                        <a:xfrm>
                          <a:off x="917003" y="26664"/>
                          <a:ext cx="271473" cy="271345"/>
                        </a:xfrm>
                        <a:custGeom>
                          <a:avLst/>
                          <a:gdLst>
                            <a:gd name="connsiteX0" fmla="*/ 79624 w 271473"/>
                            <a:gd name="connsiteY0" fmla="*/ 271346 h 271345"/>
                            <a:gd name="connsiteX1" fmla="*/ 23330 w 271473"/>
                            <a:gd name="connsiteY1" fmla="*/ 248036 h 271345"/>
                            <a:gd name="connsiteX2" fmla="*/ 23330 w 271473"/>
                            <a:gd name="connsiteY2" fmla="*/ 135480 h 271345"/>
                            <a:gd name="connsiteX3" fmla="*/ 135556 w 271473"/>
                            <a:gd name="connsiteY3" fmla="*/ 23306 h 271345"/>
                            <a:gd name="connsiteX4" fmla="*/ 248143 w 271473"/>
                            <a:gd name="connsiteY4" fmla="*/ 23306 h 271345"/>
                            <a:gd name="connsiteX5" fmla="*/ 248143 w 271473"/>
                            <a:gd name="connsiteY5" fmla="*/ 135861 h 271345"/>
                            <a:gd name="connsiteX6" fmla="*/ 135918 w 271473"/>
                            <a:gd name="connsiteY6" fmla="*/ 248036 h 271345"/>
                            <a:gd name="connsiteX7" fmla="*/ 79624 w 271473"/>
                            <a:gd name="connsiteY7" fmla="*/ 271346 h 271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71473" h="271345">
                              <a:moveTo>
                                <a:pt x="79624" y="271346"/>
                              </a:moveTo>
                              <a:cubicBezTo>
                                <a:pt x="59254" y="271346"/>
                                <a:pt x="38865" y="263582"/>
                                <a:pt x="23330" y="248036"/>
                              </a:cubicBezTo>
                              <a:cubicBezTo>
                                <a:pt x="-7777" y="216962"/>
                                <a:pt x="-7777" y="166573"/>
                                <a:pt x="23330" y="135480"/>
                              </a:cubicBezTo>
                              <a:lnTo>
                                <a:pt x="135556" y="23306"/>
                              </a:lnTo>
                              <a:cubicBezTo>
                                <a:pt x="166625" y="-7769"/>
                                <a:pt x="217074" y="-7769"/>
                                <a:pt x="248143" y="23306"/>
                              </a:cubicBezTo>
                              <a:cubicBezTo>
                                <a:pt x="279250" y="54380"/>
                                <a:pt x="279250" y="104768"/>
                                <a:pt x="248143" y="135861"/>
                              </a:cubicBezTo>
                              <a:lnTo>
                                <a:pt x="135918" y="248036"/>
                              </a:lnTo>
                              <a:cubicBezTo>
                                <a:pt x="120383" y="263563"/>
                                <a:pt x="99994" y="271346"/>
                                <a:pt x="79624" y="2713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CE448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6225633" name="Vrije vorm 826225633"/>
                      <wps:cNvSpPr/>
                      <wps:spPr>
                        <a:xfrm>
                          <a:off x="1266520" y="138867"/>
                          <a:ext cx="159209" cy="159142"/>
                        </a:xfrm>
                        <a:custGeom>
                          <a:avLst/>
                          <a:gdLst>
                            <a:gd name="connsiteX0" fmla="*/ 79614 w 159209"/>
                            <a:gd name="connsiteY0" fmla="*/ 159143 h 159142"/>
                            <a:gd name="connsiteX1" fmla="*/ 64118 w 159209"/>
                            <a:gd name="connsiteY1" fmla="*/ 157544 h 159142"/>
                            <a:gd name="connsiteX2" fmla="*/ 49212 w 159209"/>
                            <a:gd name="connsiteY2" fmla="*/ 153053 h 159142"/>
                            <a:gd name="connsiteX3" fmla="*/ 35467 w 159209"/>
                            <a:gd name="connsiteY3" fmla="*/ 145670 h 159142"/>
                            <a:gd name="connsiteX4" fmla="*/ 23302 w 159209"/>
                            <a:gd name="connsiteY4" fmla="*/ 135832 h 159142"/>
                            <a:gd name="connsiteX5" fmla="*/ 0 w 159209"/>
                            <a:gd name="connsiteY5" fmla="*/ 79545 h 159142"/>
                            <a:gd name="connsiteX6" fmla="*/ 1580 w 159209"/>
                            <a:gd name="connsiteY6" fmla="*/ 64056 h 159142"/>
                            <a:gd name="connsiteX7" fmla="*/ 6073 w 159209"/>
                            <a:gd name="connsiteY7" fmla="*/ 49156 h 159142"/>
                            <a:gd name="connsiteX8" fmla="*/ 13459 w 159209"/>
                            <a:gd name="connsiteY8" fmla="*/ 35398 h 159142"/>
                            <a:gd name="connsiteX9" fmla="*/ 23302 w 159209"/>
                            <a:gd name="connsiteY9" fmla="*/ 23239 h 159142"/>
                            <a:gd name="connsiteX10" fmla="*/ 35467 w 159209"/>
                            <a:gd name="connsiteY10" fmla="*/ 13401 h 159142"/>
                            <a:gd name="connsiteX11" fmla="*/ 49212 w 159209"/>
                            <a:gd name="connsiteY11" fmla="*/ 6018 h 159142"/>
                            <a:gd name="connsiteX12" fmla="*/ 64118 w 159209"/>
                            <a:gd name="connsiteY12" fmla="*/ 1527 h 159142"/>
                            <a:gd name="connsiteX13" fmla="*/ 95244 w 159209"/>
                            <a:gd name="connsiteY13" fmla="*/ 1527 h 159142"/>
                            <a:gd name="connsiteX14" fmla="*/ 109998 w 159209"/>
                            <a:gd name="connsiteY14" fmla="*/ 6018 h 159142"/>
                            <a:gd name="connsiteX15" fmla="*/ 123895 w 159209"/>
                            <a:gd name="connsiteY15" fmla="*/ 13401 h 159142"/>
                            <a:gd name="connsiteX16" fmla="*/ 135908 w 159209"/>
                            <a:gd name="connsiteY16" fmla="*/ 23239 h 159142"/>
                            <a:gd name="connsiteX17" fmla="*/ 145750 w 159209"/>
                            <a:gd name="connsiteY17" fmla="*/ 35398 h 159142"/>
                            <a:gd name="connsiteX18" fmla="*/ 153137 w 159209"/>
                            <a:gd name="connsiteY18" fmla="*/ 49156 h 159142"/>
                            <a:gd name="connsiteX19" fmla="*/ 157611 w 159209"/>
                            <a:gd name="connsiteY19" fmla="*/ 64056 h 159142"/>
                            <a:gd name="connsiteX20" fmla="*/ 159210 w 159209"/>
                            <a:gd name="connsiteY20" fmla="*/ 79545 h 159142"/>
                            <a:gd name="connsiteX21" fmla="*/ 135889 w 159209"/>
                            <a:gd name="connsiteY21" fmla="*/ 135832 h 159142"/>
                            <a:gd name="connsiteX22" fmla="*/ 123876 w 159209"/>
                            <a:gd name="connsiteY22" fmla="*/ 145670 h 159142"/>
                            <a:gd name="connsiteX23" fmla="*/ 109979 w 159209"/>
                            <a:gd name="connsiteY23" fmla="*/ 153053 h 159142"/>
                            <a:gd name="connsiteX24" fmla="*/ 95225 w 159209"/>
                            <a:gd name="connsiteY24" fmla="*/ 157544 h 159142"/>
                            <a:gd name="connsiteX25" fmla="*/ 79595 w 159209"/>
                            <a:gd name="connsiteY25" fmla="*/ 159143 h 1591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159209" h="159142">
                              <a:moveTo>
                                <a:pt x="79614" y="159143"/>
                              </a:moveTo>
                              <a:cubicBezTo>
                                <a:pt x="74398" y="159143"/>
                                <a:pt x="69182" y="158572"/>
                                <a:pt x="64118" y="157544"/>
                              </a:cubicBezTo>
                              <a:cubicBezTo>
                                <a:pt x="59054" y="156536"/>
                                <a:pt x="53990" y="155089"/>
                                <a:pt x="49212" y="153053"/>
                              </a:cubicBezTo>
                              <a:cubicBezTo>
                                <a:pt x="44300" y="151036"/>
                                <a:pt x="39807" y="148582"/>
                                <a:pt x="35467" y="145670"/>
                              </a:cubicBezTo>
                              <a:cubicBezTo>
                                <a:pt x="31107" y="142778"/>
                                <a:pt x="26919" y="139448"/>
                                <a:pt x="23302" y="135832"/>
                              </a:cubicBezTo>
                              <a:cubicBezTo>
                                <a:pt x="8548" y="120933"/>
                                <a:pt x="0" y="100534"/>
                                <a:pt x="0" y="79545"/>
                              </a:cubicBezTo>
                              <a:cubicBezTo>
                                <a:pt x="0" y="74331"/>
                                <a:pt x="571" y="69117"/>
                                <a:pt x="1580" y="64056"/>
                              </a:cubicBezTo>
                              <a:cubicBezTo>
                                <a:pt x="2589" y="58994"/>
                                <a:pt x="4036" y="53932"/>
                                <a:pt x="6073" y="49156"/>
                              </a:cubicBezTo>
                              <a:cubicBezTo>
                                <a:pt x="8091" y="44247"/>
                                <a:pt x="10547" y="39756"/>
                                <a:pt x="13459" y="35398"/>
                              </a:cubicBezTo>
                              <a:cubicBezTo>
                                <a:pt x="16353" y="31060"/>
                                <a:pt x="19685" y="26854"/>
                                <a:pt x="23302" y="23239"/>
                              </a:cubicBezTo>
                              <a:cubicBezTo>
                                <a:pt x="26919" y="19623"/>
                                <a:pt x="31126" y="16293"/>
                                <a:pt x="35467" y="13401"/>
                              </a:cubicBezTo>
                              <a:cubicBezTo>
                                <a:pt x="39807" y="10509"/>
                                <a:pt x="44281" y="8054"/>
                                <a:pt x="49212" y="6018"/>
                              </a:cubicBezTo>
                              <a:cubicBezTo>
                                <a:pt x="53990" y="4134"/>
                                <a:pt x="59073" y="2536"/>
                                <a:pt x="64118" y="1527"/>
                              </a:cubicBezTo>
                              <a:cubicBezTo>
                                <a:pt x="74246" y="-509"/>
                                <a:pt x="84964" y="-509"/>
                                <a:pt x="95244" y="1527"/>
                              </a:cubicBezTo>
                              <a:cubicBezTo>
                                <a:pt x="100308" y="2536"/>
                                <a:pt x="105220" y="4134"/>
                                <a:pt x="109998" y="6018"/>
                              </a:cubicBezTo>
                              <a:cubicBezTo>
                                <a:pt x="114910" y="8054"/>
                                <a:pt x="119555" y="10509"/>
                                <a:pt x="123895" y="13401"/>
                              </a:cubicBezTo>
                              <a:cubicBezTo>
                                <a:pt x="128236" y="16293"/>
                                <a:pt x="132291" y="19623"/>
                                <a:pt x="135908" y="23239"/>
                              </a:cubicBezTo>
                              <a:cubicBezTo>
                                <a:pt x="139525" y="26854"/>
                                <a:pt x="142857" y="31060"/>
                                <a:pt x="145750" y="35398"/>
                              </a:cubicBezTo>
                              <a:cubicBezTo>
                                <a:pt x="148644" y="39604"/>
                                <a:pt x="151100" y="44228"/>
                                <a:pt x="153137" y="49156"/>
                              </a:cubicBezTo>
                              <a:cubicBezTo>
                                <a:pt x="155155" y="53932"/>
                                <a:pt x="156602" y="58994"/>
                                <a:pt x="157611" y="64056"/>
                              </a:cubicBezTo>
                              <a:cubicBezTo>
                                <a:pt x="158620" y="69117"/>
                                <a:pt x="159210" y="74331"/>
                                <a:pt x="159210" y="79545"/>
                              </a:cubicBezTo>
                              <a:cubicBezTo>
                                <a:pt x="159210" y="100515"/>
                                <a:pt x="150662" y="121066"/>
                                <a:pt x="135889" y="135832"/>
                              </a:cubicBezTo>
                              <a:cubicBezTo>
                                <a:pt x="132272" y="139448"/>
                                <a:pt x="128217" y="142778"/>
                                <a:pt x="123876" y="145670"/>
                              </a:cubicBezTo>
                              <a:cubicBezTo>
                                <a:pt x="119536" y="148563"/>
                                <a:pt x="114891" y="151017"/>
                                <a:pt x="109979" y="153053"/>
                              </a:cubicBezTo>
                              <a:cubicBezTo>
                                <a:pt x="105201" y="155089"/>
                                <a:pt x="100289" y="156536"/>
                                <a:pt x="95225" y="157544"/>
                              </a:cubicBezTo>
                              <a:cubicBezTo>
                                <a:pt x="90009" y="158553"/>
                                <a:pt x="84793" y="159143"/>
                                <a:pt x="79595" y="1591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CA4C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528115" name="Vrije vorm 40528115"/>
                      <wps:cNvSpPr/>
                      <wps:spPr>
                        <a:xfrm>
                          <a:off x="730341" y="318680"/>
                          <a:ext cx="528345" cy="528101"/>
                        </a:xfrm>
                        <a:custGeom>
                          <a:avLst/>
                          <a:gdLst>
                            <a:gd name="connsiteX0" fmla="*/ 79624 w 528345"/>
                            <a:gd name="connsiteY0" fmla="*/ 528102 h 528101"/>
                            <a:gd name="connsiteX1" fmla="*/ 23330 w 528345"/>
                            <a:gd name="connsiteY1" fmla="*/ 504791 h 528101"/>
                            <a:gd name="connsiteX2" fmla="*/ 23330 w 528345"/>
                            <a:gd name="connsiteY2" fmla="*/ 392236 h 528101"/>
                            <a:gd name="connsiteX3" fmla="*/ 392428 w 528345"/>
                            <a:gd name="connsiteY3" fmla="*/ 23306 h 528101"/>
                            <a:gd name="connsiteX4" fmla="*/ 505015 w 528345"/>
                            <a:gd name="connsiteY4" fmla="*/ 23306 h 528101"/>
                            <a:gd name="connsiteX5" fmla="*/ 505015 w 528345"/>
                            <a:gd name="connsiteY5" fmla="*/ 135861 h 528101"/>
                            <a:gd name="connsiteX6" fmla="*/ 135918 w 528345"/>
                            <a:gd name="connsiteY6" fmla="*/ 504791 h 528101"/>
                            <a:gd name="connsiteX7" fmla="*/ 79624 w 528345"/>
                            <a:gd name="connsiteY7" fmla="*/ 528102 h 5281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8345" h="528101">
                              <a:moveTo>
                                <a:pt x="79624" y="528102"/>
                              </a:moveTo>
                              <a:cubicBezTo>
                                <a:pt x="59254" y="528102"/>
                                <a:pt x="38865" y="520338"/>
                                <a:pt x="23330" y="504791"/>
                              </a:cubicBezTo>
                              <a:cubicBezTo>
                                <a:pt x="-7777" y="473717"/>
                                <a:pt x="-7777" y="423329"/>
                                <a:pt x="23330" y="392236"/>
                              </a:cubicBezTo>
                              <a:lnTo>
                                <a:pt x="392428" y="23306"/>
                              </a:lnTo>
                              <a:cubicBezTo>
                                <a:pt x="423497" y="-7769"/>
                                <a:pt x="473946" y="-7769"/>
                                <a:pt x="505015" y="23306"/>
                              </a:cubicBezTo>
                              <a:cubicBezTo>
                                <a:pt x="536122" y="54380"/>
                                <a:pt x="536122" y="104768"/>
                                <a:pt x="505015" y="135861"/>
                              </a:cubicBezTo>
                              <a:lnTo>
                                <a:pt x="135918" y="504791"/>
                              </a:lnTo>
                              <a:cubicBezTo>
                                <a:pt x="120383" y="520319"/>
                                <a:pt x="99994" y="528102"/>
                                <a:pt x="79624" y="528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CA4C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9844466" name="Vrije vorm 1409844466"/>
                      <wps:cNvSpPr/>
                      <wps:spPr>
                        <a:xfrm>
                          <a:off x="90113" y="138838"/>
                          <a:ext cx="602419" cy="602123"/>
                        </a:xfrm>
                        <a:custGeom>
                          <a:avLst/>
                          <a:gdLst>
                            <a:gd name="connsiteX0" fmla="*/ 79624 w 602419"/>
                            <a:gd name="connsiteY0" fmla="*/ 602124 h 602123"/>
                            <a:gd name="connsiteX1" fmla="*/ 23330 w 602419"/>
                            <a:gd name="connsiteY1" fmla="*/ 578813 h 602123"/>
                            <a:gd name="connsiteX2" fmla="*/ 23330 w 602419"/>
                            <a:gd name="connsiteY2" fmla="*/ 466258 h 602123"/>
                            <a:gd name="connsiteX3" fmla="*/ 466502 w 602419"/>
                            <a:gd name="connsiteY3" fmla="*/ 23306 h 602123"/>
                            <a:gd name="connsiteX4" fmla="*/ 579089 w 602419"/>
                            <a:gd name="connsiteY4" fmla="*/ 23306 h 602123"/>
                            <a:gd name="connsiteX5" fmla="*/ 579089 w 602419"/>
                            <a:gd name="connsiteY5" fmla="*/ 135861 h 602123"/>
                            <a:gd name="connsiteX6" fmla="*/ 135918 w 602419"/>
                            <a:gd name="connsiteY6" fmla="*/ 578813 h 602123"/>
                            <a:gd name="connsiteX7" fmla="*/ 79624 w 602419"/>
                            <a:gd name="connsiteY7" fmla="*/ 602124 h 6021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02419" h="602123">
                              <a:moveTo>
                                <a:pt x="79624" y="602124"/>
                              </a:moveTo>
                              <a:cubicBezTo>
                                <a:pt x="59235" y="602124"/>
                                <a:pt x="38865" y="594360"/>
                                <a:pt x="23330" y="578813"/>
                              </a:cubicBezTo>
                              <a:cubicBezTo>
                                <a:pt x="-7777" y="547739"/>
                                <a:pt x="-7777" y="497351"/>
                                <a:pt x="23330" y="466258"/>
                              </a:cubicBezTo>
                              <a:lnTo>
                                <a:pt x="466502" y="23306"/>
                              </a:lnTo>
                              <a:cubicBezTo>
                                <a:pt x="497590" y="-7769"/>
                                <a:pt x="548039" y="-7769"/>
                                <a:pt x="579089" y="23306"/>
                              </a:cubicBezTo>
                              <a:cubicBezTo>
                                <a:pt x="610197" y="54380"/>
                                <a:pt x="610197" y="104768"/>
                                <a:pt x="579089" y="135861"/>
                              </a:cubicBezTo>
                              <a:lnTo>
                                <a:pt x="135918" y="578813"/>
                              </a:lnTo>
                              <a:cubicBezTo>
                                <a:pt x="120383" y="594341"/>
                                <a:pt x="99994" y="602124"/>
                                <a:pt x="79624" y="602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CA4C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2535B3" id="Graphic 43106202" o:spid="_x0000_s1026" style="position:absolute;margin-left:442.75pt;margin-top:33.6pt;width:55.55pt;height:41.6pt;z-index:-251658237;mso-position-vertical-relative:page;mso-width-relative:margin;mso-height-relative:margin" coordorigin="901,266" coordsize="13356,10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">
              <v:shape id="Vrije vorm 2085956172" o:spid="_x0000_s1027" style="position:absolute;left:1873;top:3186;width:7090;height:7087;visibility:visible;mso-wrap-style:square;v-text-anchor:middle" coordsize="708991,708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" path="m79624,708654v-20389,,-40759,-7764,-56294,-23310c-7777,654270,-7777,603881,23330,572788l573074,23313v31088,-31093,81537,-31074,112587,c716768,54387,716768,104775,685661,135868l135937,685344v-15535,15527,-35924,23310,-56294,23310l79624,708654xe" fillcolor="#ace448" stroked="f" strokeweight=".05281mm">
                <v:stroke joinstyle="miter"/>
                <v:path arrowok="t" o:connecttype="custom" o:connectlocs="79624,708654;23330,685344;23330,572788;573074,23313;685661,23313;685661,135868;135937,685344;79643,708654" o:connectangles="0,0,0,0,0,0,0,0"/>
              </v:shape>
              <v:shape id="Vrije vorm 561826624" o:spid="_x0000_s1028" style="position:absolute;left:9170;top:266;width:2714;height:2714;visibility:visible;mso-wrap-style:square;v-text-anchor:middle" coordsize="271473,27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" path="m79624,271346v-20370,,-40759,-7764,-56294,-23310c-7777,216962,-7777,166573,23330,135480l135556,23306v31069,-31075,81518,-31075,112587,c279250,54380,279250,104768,248143,135861l135918,248036v-15535,15527,-35924,23310,-56294,23310xe" fillcolor="#ace448" stroked="f" strokeweight=".05281mm">
                <v:stroke joinstyle="miter"/>
                <v:path arrowok="t" o:connecttype="custom" o:connectlocs="79624,271346;23330,248036;23330,135480;135556,23306;248143,23306;248143,135861;135918,248036;79624,271346" o:connectangles="0,0,0,0,0,0,0,0"/>
              </v:shape>
              <v:shape id="Vrije vorm 826225633" o:spid="_x0000_s1029" style="position:absolute;left:12665;top:1388;width:1592;height:1592;visibility:visible;mso-wrap-style:square;v-text-anchor:middle" coordsize="159209,159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" path="m79614,159143v-5216,,-10432,-571,-15496,-1599c59054,156536,53990,155089,49212,153053v-4912,-2017,-9405,-4471,-13745,-7383c31107,142778,26919,139448,23302,135832,8548,120933,,100534,,79545,,74331,571,69117,1580,64056,2589,58994,4036,53932,6073,49156v2018,-4909,4474,-9400,7386,-13758c16353,31060,19685,26854,23302,23239v3617,-3616,7824,-6946,12165,-9838c39807,10509,44281,8054,49212,6018,53990,4134,59073,2536,64118,1527v10128,-2036,20846,-2036,31126,c100308,2536,105220,4134,109998,6018v4912,2036,9557,4491,13897,7383c128236,16293,132291,19623,135908,23239v3617,3615,6949,7821,9842,12159c148644,39604,151100,44228,153137,49156v2018,4776,3465,9838,4474,14900c158620,69117,159210,74331,159210,79545v,20970,-8548,41521,-23321,56287c132272,139448,128217,142778,123876,145670v-4340,2893,-8985,5347,-13897,7383c105201,155089,100289,156536,95225,157544v-5216,1009,-10432,1599,-15630,1599l79614,159143xe" fillcolor="#7fca4c" stroked="f" strokeweight=".05281mm">
                <v:stroke joinstyle="miter"/>
                <v:path arrowok="t" o:connecttype="custom" o:connectlocs="79614,159143;64118,157544;49212,153053;35467,145670;23302,135832;0,79545;1580,64056;6073,49156;13459,35398;23302,23239;35467,13401;49212,6018;64118,1527;95244,1527;109998,6018;123895,13401;135908,23239;145750,35398;153137,49156;157611,64056;159210,79545;135889,135832;123876,145670;109979,153053;95225,157544;79595,159143" o:connectangles="0,0,0,0,0,0,0,0,0,0,0,0,0,0,0,0,0,0,0,0,0,0,0,0,0,0"/>
              </v:shape>
              <v:shape id="Vrije vorm 40528115" o:spid="_x0000_s1030" style="position:absolute;left:7303;top:3186;width:5283;height:5281;visibility:visible;mso-wrap-style:square;v-text-anchor:middle" coordsize="528345,52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" path="m79624,528102v-20370,,-40759,-7764,-56294,-23311c-7777,473717,-7777,423329,23330,392236l392428,23306v31069,-31075,81518,-31075,112587,c536122,54380,536122,104768,505015,135861l135918,504791v-15535,15528,-35924,23311,-56294,23311xe" fillcolor="#7fca4c" stroked="f" strokeweight=".05281mm">
                <v:stroke joinstyle="miter"/>
                <v:path arrowok="t" o:connecttype="custom" o:connectlocs="79624,528102;23330,504791;23330,392236;392428,23306;505015,23306;505015,135861;135918,504791;79624,528102" o:connectangles="0,0,0,0,0,0,0,0"/>
              </v:shape>
              <v:shape id="Vrije vorm 1409844466" o:spid="_x0000_s1031" style="position:absolute;left:901;top:1388;width:6024;height:6021;visibility:visible;mso-wrap-style:square;v-text-anchor:middle" coordsize="602419,602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" path="m79624,602124v-20389,,-40759,-7764,-56294,-23311c-7777,547739,-7777,497351,23330,466258l466502,23306v31088,-31075,81537,-31075,112587,c610197,54380,610197,104768,579089,135861l135918,578813v-15535,15528,-35924,23311,-56294,23311xe" fillcolor="#7fca4c" stroked="f" strokeweight=".05281mm">
                <v:stroke joinstyle="miter"/>
                <v:path arrowok="t" o:connecttype="custom" o:connectlocs="79624,602124;23330,578813;23330,466258;466502,23306;579089,23306;579089,135861;135918,578813;79624,602124" o:connectangles="0,0,0,0,0,0,0,0"/>
              </v:shape>
              <w10:wrap anchory="page"/>
            </v:group>
          </w:pict>
        </mc:Fallback>
      </mc:AlternateContent>
    </w:r>
    <w:r>
      <w:softHyphen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8C909" w14:textId="77777777" w:rsidR="00E118F8" w:rsidRDefault="00643641" w:rsidP="00F50CD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A6C1428" wp14:editId="5F4E0D29">
              <wp:simplePos x="0" y="0"/>
              <wp:positionH relativeFrom="column">
                <wp:posOffset>119380</wp:posOffset>
              </wp:positionH>
              <wp:positionV relativeFrom="paragraph">
                <wp:posOffset>-1472615</wp:posOffset>
              </wp:positionV>
              <wp:extent cx="4790440" cy="6836410"/>
              <wp:effectExtent l="5715" t="0" r="3175" b="3175"/>
              <wp:wrapNone/>
              <wp:docPr id="666129979" name="Afgeronde rechthoek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90440" cy="6836410"/>
                      </a:xfrm>
                      <a:prstGeom prst="round1Rect">
                        <a:avLst>
                          <a:gd name="adj" fmla="val 32094"/>
                        </a:avLst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4719F" id="Afgeronde rechthoek 9" o:spid="_x0000_s1026" style="position:absolute;margin-left:9.4pt;margin-top:-115.95pt;width:377.2pt;height:538.3pt;rotation: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90440,6836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" path="m,l3252996,v849107,,1537444,688337,1537444,1537444l4790440,6836410,,6836410,,xe" fillcolor="#7fca4c [3204]" stroked="f" strokeweight="1pt">
              <v:stroke joinstyle="miter"/>
              <v:path arrowok="t" o:connecttype="custom" o:connectlocs="0,0;3252996,0;4790440,1537444;4790440,6836410;0,6836410;0,0" o:connectangles="0,0,0,0,0,0"/>
            </v:shape>
          </w:pict>
        </mc:Fallback>
      </mc:AlternateContent>
    </w:r>
    <w:r w:rsidR="009777E8">
      <w:rPr>
        <w:noProof/>
      </w:rPr>
      <w:drawing>
        <wp:anchor distT="0" distB="0" distL="114300" distR="114300" simplePos="0" relativeHeight="251658244" behindDoc="0" locked="0" layoutInCell="1" allowOverlap="1" wp14:anchorId="505BB470" wp14:editId="6925FEA8">
          <wp:simplePos x="0" y="0"/>
          <wp:positionH relativeFrom="column">
            <wp:posOffset>-1270</wp:posOffset>
          </wp:positionH>
          <wp:positionV relativeFrom="paragraph">
            <wp:posOffset>3468545</wp:posOffset>
          </wp:positionV>
          <wp:extent cx="2648585" cy="523240"/>
          <wp:effectExtent l="0" t="0" r="5715" b="0"/>
          <wp:wrapTight wrapText="bothSides">
            <wp:wrapPolygon edited="0">
              <wp:start x="3936" y="0"/>
              <wp:lineTo x="2175" y="2097"/>
              <wp:lineTo x="725" y="5767"/>
              <wp:lineTo x="725" y="8388"/>
              <wp:lineTo x="207" y="11010"/>
              <wp:lineTo x="414" y="19398"/>
              <wp:lineTo x="17711" y="20971"/>
              <wp:lineTo x="18229" y="20971"/>
              <wp:lineTo x="18332" y="20971"/>
              <wp:lineTo x="21129" y="16777"/>
              <wp:lineTo x="21439" y="11534"/>
              <wp:lineTo x="21543" y="3146"/>
              <wp:lineTo x="16054" y="524"/>
              <wp:lineTo x="4350" y="0"/>
              <wp:lineTo x="3936" y="0"/>
            </wp:wrapPolygon>
          </wp:wrapTight>
          <wp:docPr id="201329471" name="Graphic 2013294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145250" name="Graphic 13741452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8585" cy="52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B67B" w14:textId="77777777" w:rsidR="00FB1B56" w:rsidRDefault="00E238F0" w:rsidP="00F50CD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5" behindDoc="1" locked="0" layoutInCell="1" allowOverlap="1" wp14:anchorId="71A7684B" wp14:editId="3E58E95A">
              <wp:simplePos x="0" y="0"/>
              <wp:positionH relativeFrom="column">
                <wp:posOffset>5590939</wp:posOffset>
              </wp:positionH>
              <wp:positionV relativeFrom="page">
                <wp:posOffset>412115</wp:posOffset>
              </wp:positionV>
              <wp:extent cx="705433" cy="528320"/>
              <wp:effectExtent l="0" t="0" r="6350" b="5080"/>
              <wp:wrapNone/>
              <wp:docPr id="138330152" name="Graphic 43106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433" cy="528320"/>
                        <a:chOff x="90113" y="26664"/>
                        <a:chExt cx="1335616" cy="1000662"/>
                      </a:xfrm>
                    </wpg:grpSpPr>
                    <wps:wsp>
                      <wps:cNvPr id="331255908" name="Vrije vorm 331255908"/>
                      <wps:cNvSpPr/>
                      <wps:spPr>
                        <a:xfrm>
                          <a:off x="187356" y="318672"/>
                          <a:ext cx="708991" cy="708653"/>
                        </a:xfrm>
                        <a:custGeom>
                          <a:avLst/>
                          <a:gdLst>
                            <a:gd name="connsiteX0" fmla="*/ 79624 w 708991"/>
                            <a:gd name="connsiteY0" fmla="*/ 708654 h 708653"/>
                            <a:gd name="connsiteX1" fmla="*/ 23330 w 708991"/>
                            <a:gd name="connsiteY1" fmla="*/ 685344 h 708653"/>
                            <a:gd name="connsiteX2" fmla="*/ 23330 w 708991"/>
                            <a:gd name="connsiteY2" fmla="*/ 572788 h 708653"/>
                            <a:gd name="connsiteX3" fmla="*/ 573074 w 708991"/>
                            <a:gd name="connsiteY3" fmla="*/ 23313 h 708653"/>
                            <a:gd name="connsiteX4" fmla="*/ 685661 w 708991"/>
                            <a:gd name="connsiteY4" fmla="*/ 23313 h 708653"/>
                            <a:gd name="connsiteX5" fmla="*/ 685661 w 708991"/>
                            <a:gd name="connsiteY5" fmla="*/ 135868 h 708653"/>
                            <a:gd name="connsiteX6" fmla="*/ 135937 w 708991"/>
                            <a:gd name="connsiteY6" fmla="*/ 685344 h 708653"/>
                            <a:gd name="connsiteX7" fmla="*/ 79643 w 708991"/>
                            <a:gd name="connsiteY7" fmla="*/ 708654 h 7086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708991" h="708653">
                              <a:moveTo>
                                <a:pt x="79624" y="708654"/>
                              </a:moveTo>
                              <a:cubicBezTo>
                                <a:pt x="59235" y="708654"/>
                                <a:pt x="38865" y="700890"/>
                                <a:pt x="23330" y="685344"/>
                              </a:cubicBezTo>
                              <a:cubicBezTo>
                                <a:pt x="-7777" y="654270"/>
                                <a:pt x="-7777" y="603881"/>
                                <a:pt x="23330" y="572788"/>
                              </a:cubicBezTo>
                              <a:lnTo>
                                <a:pt x="573074" y="23313"/>
                              </a:lnTo>
                              <a:cubicBezTo>
                                <a:pt x="604162" y="-7780"/>
                                <a:pt x="654611" y="-7761"/>
                                <a:pt x="685661" y="23313"/>
                              </a:cubicBezTo>
                              <a:cubicBezTo>
                                <a:pt x="716768" y="54387"/>
                                <a:pt x="716768" y="104775"/>
                                <a:pt x="685661" y="135868"/>
                              </a:cubicBezTo>
                              <a:lnTo>
                                <a:pt x="135937" y="685344"/>
                              </a:lnTo>
                              <a:cubicBezTo>
                                <a:pt x="120402" y="700871"/>
                                <a:pt x="100013" y="708654"/>
                                <a:pt x="79643" y="7086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CE448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8307715" name="Vrije vorm 308307715"/>
                      <wps:cNvSpPr/>
                      <wps:spPr>
                        <a:xfrm>
                          <a:off x="917003" y="26664"/>
                          <a:ext cx="271473" cy="271345"/>
                        </a:xfrm>
                        <a:custGeom>
                          <a:avLst/>
                          <a:gdLst>
                            <a:gd name="connsiteX0" fmla="*/ 79624 w 271473"/>
                            <a:gd name="connsiteY0" fmla="*/ 271346 h 271345"/>
                            <a:gd name="connsiteX1" fmla="*/ 23330 w 271473"/>
                            <a:gd name="connsiteY1" fmla="*/ 248036 h 271345"/>
                            <a:gd name="connsiteX2" fmla="*/ 23330 w 271473"/>
                            <a:gd name="connsiteY2" fmla="*/ 135480 h 271345"/>
                            <a:gd name="connsiteX3" fmla="*/ 135556 w 271473"/>
                            <a:gd name="connsiteY3" fmla="*/ 23306 h 271345"/>
                            <a:gd name="connsiteX4" fmla="*/ 248143 w 271473"/>
                            <a:gd name="connsiteY4" fmla="*/ 23306 h 271345"/>
                            <a:gd name="connsiteX5" fmla="*/ 248143 w 271473"/>
                            <a:gd name="connsiteY5" fmla="*/ 135861 h 271345"/>
                            <a:gd name="connsiteX6" fmla="*/ 135918 w 271473"/>
                            <a:gd name="connsiteY6" fmla="*/ 248036 h 271345"/>
                            <a:gd name="connsiteX7" fmla="*/ 79624 w 271473"/>
                            <a:gd name="connsiteY7" fmla="*/ 271346 h 271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71473" h="271345">
                              <a:moveTo>
                                <a:pt x="79624" y="271346"/>
                              </a:moveTo>
                              <a:cubicBezTo>
                                <a:pt x="59254" y="271346"/>
                                <a:pt x="38865" y="263582"/>
                                <a:pt x="23330" y="248036"/>
                              </a:cubicBezTo>
                              <a:cubicBezTo>
                                <a:pt x="-7777" y="216962"/>
                                <a:pt x="-7777" y="166573"/>
                                <a:pt x="23330" y="135480"/>
                              </a:cubicBezTo>
                              <a:lnTo>
                                <a:pt x="135556" y="23306"/>
                              </a:lnTo>
                              <a:cubicBezTo>
                                <a:pt x="166625" y="-7769"/>
                                <a:pt x="217074" y="-7769"/>
                                <a:pt x="248143" y="23306"/>
                              </a:cubicBezTo>
                              <a:cubicBezTo>
                                <a:pt x="279250" y="54380"/>
                                <a:pt x="279250" y="104768"/>
                                <a:pt x="248143" y="135861"/>
                              </a:cubicBezTo>
                              <a:lnTo>
                                <a:pt x="135918" y="248036"/>
                              </a:lnTo>
                              <a:cubicBezTo>
                                <a:pt x="120383" y="263563"/>
                                <a:pt x="99994" y="271346"/>
                                <a:pt x="79624" y="2713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CE448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7198954" name="Vrije vorm 1557198954"/>
                      <wps:cNvSpPr/>
                      <wps:spPr>
                        <a:xfrm>
                          <a:off x="1266520" y="138867"/>
                          <a:ext cx="159209" cy="159142"/>
                        </a:xfrm>
                        <a:custGeom>
                          <a:avLst/>
                          <a:gdLst>
                            <a:gd name="connsiteX0" fmla="*/ 79614 w 159209"/>
                            <a:gd name="connsiteY0" fmla="*/ 159143 h 159142"/>
                            <a:gd name="connsiteX1" fmla="*/ 64118 w 159209"/>
                            <a:gd name="connsiteY1" fmla="*/ 157544 h 159142"/>
                            <a:gd name="connsiteX2" fmla="*/ 49212 w 159209"/>
                            <a:gd name="connsiteY2" fmla="*/ 153053 h 159142"/>
                            <a:gd name="connsiteX3" fmla="*/ 35467 w 159209"/>
                            <a:gd name="connsiteY3" fmla="*/ 145670 h 159142"/>
                            <a:gd name="connsiteX4" fmla="*/ 23302 w 159209"/>
                            <a:gd name="connsiteY4" fmla="*/ 135832 h 159142"/>
                            <a:gd name="connsiteX5" fmla="*/ 0 w 159209"/>
                            <a:gd name="connsiteY5" fmla="*/ 79545 h 159142"/>
                            <a:gd name="connsiteX6" fmla="*/ 1580 w 159209"/>
                            <a:gd name="connsiteY6" fmla="*/ 64056 h 159142"/>
                            <a:gd name="connsiteX7" fmla="*/ 6073 w 159209"/>
                            <a:gd name="connsiteY7" fmla="*/ 49156 h 159142"/>
                            <a:gd name="connsiteX8" fmla="*/ 13459 w 159209"/>
                            <a:gd name="connsiteY8" fmla="*/ 35398 h 159142"/>
                            <a:gd name="connsiteX9" fmla="*/ 23302 w 159209"/>
                            <a:gd name="connsiteY9" fmla="*/ 23239 h 159142"/>
                            <a:gd name="connsiteX10" fmla="*/ 35467 w 159209"/>
                            <a:gd name="connsiteY10" fmla="*/ 13401 h 159142"/>
                            <a:gd name="connsiteX11" fmla="*/ 49212 w 159209"/>
                            <a:gd name="connsiteY11" fmla="*/ 6018 h 159142"/>
                            <a:gd name="connsiteX12" fmla="*/ 64118 w 159209"/>
                            <a:gd name="connsiteY12" fmla="*/ 1527 h 159142"/>
                            <a:gd name="connsiteX13" fmla="*/ 95244 w 159209"/>
                            <a:gd name="connsiteY13" fmla="*/ 1527 h 159142"/>
                            <a:gd name="connsiteX14" fmla="*/ 109998 w 159209"/>
                            <a:gd name="connsiteY14" fmla="*/ 6018 h 159142"/>
                            <a:gd name="connsiteX15" fmla="*/ 123895 w 159209"/>
                            <a:gd name="connsiteY15" fmla="*/ 13401 h 159142"/>
                            <a:gd name="connsiteX16" fmla="*/ 135908 w 159209"/>
                            <a:gd name="connsiteY16" fmla="*/ 23239 h 159142"/>
                            <a:gd name="connsiteX17" fmla="*/ 145750 w 159209"/>
                            <a:gd name="connsiteY17" fmla="*/ 35398 h 159142"/>
                            <a:gd name="connsiteX18" fmla="*/ 153137 w 159209"/>
                            <a:gd name="connsiteY18" fmla="*/ 49156 h 159142"/>
                            <a:gd name="connsiteX19" fmla="*/ 157611 w 159209"/>
                            <a:gd name="connsiteY19" fmla="*/ 64056 h 159142"/>
                            <a:gd name="connsiteX20" fmla="*/ 159210 w 159209"/>
                            <a:gd name="connsiteY20" fmla="*/ 79545 h 159142"/>
                            <a:gd name="connsiteX21" fmla="*/ 135889 w 159209"/>
                            <a:gd name="connsiteY21" fmla="*/ 135832 h 159142"/>
                            <a:gd name="connsiteX22" fmla="*/ 123876 w 159209"/>
                            <a:gd name="connsiteY22" fmla="*/ 145670 h 159142"/>
                            <a:gd name="connsiteX23" fmla="*/ 109979 w 159209"/>
                            <a:gd name="connsiteY23" fmla="*/ 153053 h 159142"/>
                            <a:gd name="connsiteX24" fmla="*/ 95225 w 159209"/>
                            <a:gd name="connsiteY24" fmla="*/ 157544 h 159142"/>
                            <a:gd name="connsiteX25" fmla="*/ 79595 w 159209"/>
                            <a:gd name="connsiteY25" fmla="*/ 159143 h 1591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159209" h="159142">
                              <a:moveTo>
                                <a:pt x="79614" y="159143"/>
                              </a:moveTo>
                              <a:cubicBezTo>
                                <a:pt x="74398" y="159143"/>
                                <a:pt x="69182" y="158572"/>
                                <a:pt x="64118" y="157544"/>
                              </a:cubicBezTo>
                              <a:cubicBezTo>
                                <a:pt x="59054" y="156536"/>
                                <a:pt x="53990" y="155089"/>
                                <a:pt x="49212" y="153053"/>
                              </a:cubicBezTo>
                              <a:cubicBezTo>
                                <a:pt x="44300" y="151036"/>
                                <a:pt x="39807" y="148582"/>
                                <a:pt x="35467" y="145670"/>
                              </a:cubicBezTo>
                              <a:cubicBezTo>
                                <a:pt x="31107" y="142778"/>
                                <a:pt x="26919" y="139448"/>
                                <a:pt x="23302" y="135832"/>
                              </a:cubicBezTo>
                              <a:cubicBezTo>
                                <a:pt x="8548" y="120933"/>
                                <a:pt x="0" y="100534"/>
                                <a:pt x="0" y="79545"/>
                              </a:cubicBezTo>
                              <a:cubicBezTo>
                                <a:pt x="0" y="74331"/>
                                <a:pt x="571" y="69117"/>
                                <a:pt x="1580" y="64056"/>
                              </a:cubicBezTo>
                              <a:cubicBezTo>
                                <a:pt x="2589" y="58994"/>
                                <a:pt x="4036" y="53932"/>
                                <a:pt x="6073" y="49156"/>
                              </a:cubicBezTo>
                              <a:cubicBezTo>
                                <a:pt x="8091" y="44247"/>
                                <a:pt x="10547" y="39756"/>
                                <a:pt x="13459" y="35398"/>
                              </a:cubicBezTo>
                              <a:cubicBezTo>
                                <a:pt x="16353" y="31060"/>
                                <a:pt x="19685" y="26854"/>
                                <a:pt x="23302" y="23239"/>
                              </a:cubicBezTo>
                              <a:cubicBezTo>
                                <a:pt x="26919" y="19623"/>
                                <a:pt x="31126" y="16293"/>
                                <a:pt x="35467" y="13401"/>
                              </a:cubicBezTo>
                              <a:cubicBezTo>
                                <a:pt x="39807" y="10509"/>
                                <a:pt x="44281" y="8054"/>
                                <a:pt x="49212" y="6018"/>
                              </a:cubicBezTo>
                              <a:cubicBezTo>
                                <a:pt x="53990" y="4134"/>
                                <a:pt x="59073" y="2536"/>
                                <a:pt x="64118" y="1527"/>
                              </a:cubicBezTo>
                              <a:cubicBezTo>
                                <a:pt x="74246" y="-509"/>
                                <a:pt x="84964" y="-509"/>
                                <a:pt x="95244" y="1527"/>
                              </a:cubicBezTo>
                              <a:cubicBezTo>
                                <a:pt x="100308" y="2536"/>
                                <a:pt x="105220" y="4134"/>
                                <a:pt x="109998" y="6018"/>
                              </a:cubicBezTo>
                              <a:cubicBezTo>
                                <a:pt x="114910" y="8054"/>
                                <a:pt x="119555" y="10509"/>
                                <a:pt x="123895" y="13401"/>
                              </a:cubicBezTo>
                              <a:cubicBezTo>
                                <a:pt x="128236" y="16293"/>
                                <a:pt x="132291" y="19623"/>
                                <a:pt x="135908" y="23239"/>
                              </a:cubicBezTo>
                              <a:cubicBezTo>
                                <a:pt x="139525" y="26854"/>
                                <a:pt x="142857" y="31060"/>
                                <a:pt x="145750" y="35398"/>
                              </a:cubicBezTo>
                              <a:cubicBezTo>
                                <a:pt x="148644" y="39604"/>
                                <a:pt x="151100" y="44228"/>
                                <a:pt x="153137" y="49156"/>
                              </a:cubicBezTo>
                              <a:cubicBezTo>
                                <a:pt x="155155" y="53932"/>
                                <a:pt x="156602" y="58994"/>
                                <a:pt x="157611" y="64056"/>
                              </a:cubicBezTo>
                              <a:cubicBezTo>
                                <a:pt x="158620" y="69117"/>
                                <a:pt x="159210" y="74331"/>
                                <a:pt x="159210" y="79545"/>
                              </a:cubicBezTo>
                              <a:cubicBezTo>
                                <a:pt x="159210" y="100515"/>
                                <a:pt x="150662" y="121066"/>
                                <a:pt x="135889" y="135832"/>
                              </a:cubicBezTo>
                              <a:cubicBezTo>
                                <a:pt x="132272" y="139448"/>
                                <a:pt x="128217" y="142778"/>
                                <a:pt x="123876" y="145670"/>
                              </a:cubicBezTo>
                              <a:cubicBezTo>
                                <a:pt x="119536" y="148563"/>
                                <a:pt x="114891" y="151017"/>
                                <a:pt x="109979" y="153053"/>
                              </a:cubicBezTo>
                              <a:cubicBezTo>
                                <a:pt x="105201" y="155089"/>
                                <a:pt x="100289" y="156536"/>
                                <a:pt x="95225" y="157544"/>
                              </a:cubicBezTo>
                              <a:cubicBezTo>
                                <a:pt x="90009" y="158553"/>
                                <a:pt x="84793" y="159143"/>
                                <a:pt x="79595" y="1591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CA4C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2554683" name="Vrije vorm 1912554683"/>
                      <wps:cNvSpPr/>
                      <wps:spPr>
                        <a:xfrm>
                          <a:off x="730341" y="318680"/>
                          <a:ext cx="528345" cy="528101"/>
                        </a:xfrm>
                        <a:custGeom>
                          <a:avLst/>
                          <a:gdLst>
                            <a:gd name="connsiteX0" fmla="*/ 79624 w 528345"/>
                            <a:gd name="connsiteY0" fmla="*/ 528102 h 528101"/>
                            <a:gd name="connsiteX1" fmla="*/ 23330 w 528345"/>
                            <a:gd name="connsiteY1" fmla="*/ 504791 h 528101"/>
                            <a:gd name="connsiteX2" fmla="*/ 23330 w 528345"/>
                            <a:gd name="connsiteY2" fmla="*/ 392236 h 528101"/>
                            <a:gd name="connsiteX3" fmla="*/ 392428 w 528345"/>
                            <a:gd name="connsiteY3" fmla="*/ 23306 h 528101"/>
                            <a:gd name="connsiteX4" fmla="*/ 505015 w 528345"/>
                            <a:gd name="connsiteY4" fmla="*/ 23306 h 528101"/>
                            <a:gd name="connsiteX5" fmla="*/ 505015 w 528345"/>
                            <a:gd name="connsiteY5" fmla="*/ 135861 h 528101"/>
                            <a:gd name="connsiteX6" fmla="*/ 135918 w 528345"/>
                            <a:gd name="connsiteY6" fmla="*/ 504791 h 528101"/>
                            <a:gd name="connsiteX7" fmla="*/ 79624 w 528345"/>
                            <a:gd name="connsiteY7" fmla="*/ 528102 h 5281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8345" h="528101">
                              <a:moveTo>
                                <a:pt x="79624" y="528102"/>
                              </a:moveTo>
                              <a:cubicBezTo>
                                <a:pt x="59254" y="528102"/>
                                <a:pt x="38865" y="520338"/>
                                <a:pt x="23330" y="504791"/>
                              </a:cubicBezTo>
                              <a:cubicBezTo>
                                <a:pt x="-7777" y="473717"/>
                                <a:pt x="-7777" y="423329"/>
                                <a:pt x="23330" y="392236"/>
                              </a:cubicBezTo>
                              <a:lnTo>
                                <a:pt x="392428" y="23306"/>
                              </a:lnTo>
                              <a:cubicBezTo>
                                <a:pt x="423497" y="-7769"/>
                                <a:pt x="473946" y="-7769"/>
                                <a:pt x="505015" y="23306"/>
                              </a:cubicBezTo>
                              <a:cubicBezTo>
                                <a:pt x="536122" y="54380"/>
                                <a:pt x="536122" y="104768"/>
                                <a:pt x="505015" y="135861"/>
                              </a:cubicBezTo>
                              <a:lnTo>
                                <a:pt x="135918" y="504791"/>
                              </a:lnTo>
                              <a:cubicBezTo>
                                <a:pt x="120383" y="520319"/>
                                <a:pt x="99994" y="528102"/>
                                <a:pt x="79624" y="528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CA4C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8482144" name="Vrije vorm 1028482144"/>
                      <wps:cNvSpPr/>
                      <wps:spPr>
                        <a:xfrm>
                          <a:off x="90113" y="138838"/>
                          <a:ext cx="602419" cy="602123"/>
                        </a:xfrm>
                        <a:custGeom>
                          <a:avLst/>
                          <a:gdLst>
                            <a:gd name="connsiteX0" fmla="*/ 79624 w 602419"/>
                            <a:gd name="connsiteY0" fmla="*/ 602124 h 602123"/>
                            <a:gd name="connsiteX1" fmla="*/ 23330 w 602419"/>
                            <a:gd name="connsiteY1" fmla="*/ 578813 h 602123"/>
                            <a:gd name="connsiteX2" fmla="*/ 23330 w 602419"/>
                            <a:gd name="connsiteY2" fmla="*/ 466258 h 602123"/>
                            <a:gd name="connsiteX3" fmla="*/ 466502 w 602419"/>
                            <a:gd name="connsiteY3" fmla="*/ 23306 h 602123"/>
                            <a:gd name="connsiteX4" fmla="*/ 579089 w 602419"/>
                            <a:gd name="connsiteY4" fmla="*/ 23306 h 602123"/>
                            <a:gd name="connsiteX5" fmla="*/ 579089 w 602419"/>
                            <a:gd name="connsiteY5" fmla="*/ 135861 h 602123"/>
                            <a:gd name="connsiteX6" fmla="*/ 135918 w 602419"/>
                            <a:gd name="connsiteY6" fmla="*/ 578813 h 602123"/>
                            <a:gd name="connsiteX7" fmla="*/ 79624 w 602419"/>
                            <a:gd name="connsiteY7" fmla="*/ 602124 h 6021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02419" h="602123">
                              <a:moveTo>
                                <a:pt x="79624" y="602124"/>
                              </a:moveTo>
                              <a:cubicBezTo>
                                <a:pt x="59235" y="602124"/>
                                <a:pt x="38865" y="594360"/>
                                <a:pt x="23330" y="578813"/>
                              </a:cubicBezTo>
                              <a:cubicBezTo>
                                <a:pt x="-7777" y="547739"/>
                                <a:pt x="-7777" y="497351"/>
                                <a:pt x="23330" y="466258"/>
                              </a:cubicBezTo>
                              <a:lnTo>
                                <a:pt x="466502" y="23306"/>
                              </a:lnTo>
                              <a:cubicBezTo>
                                <a:pt x="497590" y="-7769"/>
                                <a:pt x="548039" y="-7769"/>
                                <a:pt x="579089" y="23306"/>
                              </a:cubicBezTo>
                              <a:cubicBezTo>
                                <a:pt x="610197" y="54380"/>
                                <a:pt x="610197" y="104768"/>
                                <a:pt x="579089" y="135861"/>
                              </a:cubicBezTo>
                              <a:lnTo>
                                <a:pt x="135918" y="578813"/>
                              </a:lnTo>
                              <a:cubicBezTo>
                                <a:pt x="120383" y="594341"/>
                                <a:pt x="99994" y="602124"/>
                                <a:pt x="79624" y="602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CA4C"/>
                        </a:solidFill>
                        <a:ln w="190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3F08B8" id="Graphic 43106202" o:spid="_x0000_s1026" style="position:absolute;margin-left:440.25pt;margin-top:32.45pt;width:55.55pt;height:41.6pt;z-index:-251658235;mso-position-vertical-relative:page;mso-width-relative:margin;mso-height-relative:margin" coordorigin="901,266" coordsize="13356,10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">
              <v:shape id="Vrije vorm 331255908" o:spid="_x0000_s1027" style="position:absolute;left:1873;top:3186;width:7090;height:7087;visibility:visible;mso-wrap-style:square;v-text-anchor:middle" coordsize="708991,708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" path="m79624,708654v-20389,,-40759,-7764,-56294,-23310c-7777,654270,-7777,603881,23330,572788l573074,23313v31088,-31093,81537,-31074,112587,c716768,54387,716768,104775,685661,135868l135937,685344v-15535,15527,-35924,23310,-56294,23310l79624,708654xe" fillcolor="#ace448" stroked="f" strokeweight=".05281mm">
                <v:stroke joinstyle="miter"/>
                <v:path arrowok="t" o:connecttype="custom" o:connectlocs="79624,708654;23330,685344;23330,572788;573074,23313;685661,23313;685661,135868;135937,685344;79643,708654" o:connectangles="0,0,0,0,0,0,0,0"/>
              </v:shape>
              <v:shape id="Vrije vorm 308307715" o:spid="_x0000_s1028" style="position:absolute;left:9170;top:266;width:2714;height:2714;visibility:visible;mso-wrap-style:square;v-text-anchor:middle" coordsize="271473,27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" path="m79624,271346v-20370,,-40759,-7764,-56294,-23310c-7777,216962,-7777,166573,23330,135480l135556,23306v31069,-31075,81518,-31075,112587,c279250,54380,279250,104768,248143,135861l135918,248036v-15535,15527,-35924,23310,-56294,23310xe" fillcolor="#ace448" stroked="f" strokeweight=".05281mm">
                <v:stroke joinstyle="miter"/>
                <v:path arrowok="t" o:connecttype="custom" o:connectlocs="79624,271346;23330,248036;23330,135480;135556,23306;248143,23306;248143,135861;135918,248036;79624,271346" o:connectangles="0,0,0,0,0,0,0,0"/>
              </v:shape>
              <v:shape id="Vrije vorm 1557198954" o:spid="_x0000_s1029" style="position:absolute;left:12665;top:1388;width:1592;height:1592;visibility:visible;mso-wrap-style:square;v-text-anchor:middle" coordsize="159209,159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" path="m79614,159143v-5216,,-10432,-571,-15496,-1599c59054,156536,53990,155089,49212,153053v-4912,-2017,-9405,-4471,-13745,-7383c31107,142778,26919,139448,23302,135832,8548,120933,,100534,,79545,,74331,571,69117,1580,64056,2589,58994,4036,53932,6073,49156v2018,-4909,4474,-9400,7386,-13758c16353,31060,19685,26854,23302,23239v3617,-3616,7824,-6946,12165,-9838c39807,10509,44281,8054,49212,6018,53990,4134,59073,2536,64118,1527v10128,-2036,20846,-2036,31126,c100308,2536,105220,4134,109998,6018v4912,2036,9557,4491,13897,7383c128236,16293,132291,19623,135908,23239v3617,3615,6949,7821,9842,12159c148644,39604,151100,44228,153137,49156v2018,4776,3465,9838,4474,14900c158620,69117,159210,74331,159210,79545v,20970,-8548,41521,-23321,56287c132272,139448,128217,142778,123876,145670v-4340,2893,-8985,5347,-13897,7383c105201,155089,100289,156536,95225,157544v-5216,1009,-10432,1599,-15630,1599l79614,159143xe" fillcolor="#7fca4c" stroked="f" strokeweight=".05281mm">
                <v:stroke joinstyle="miter"/>
                <v:path arrowok="t" o:connecttype="custom" o:connectlocs="79614,159143;64118,157544;49212,153053;35467,145670;23302,135832;0,79545;1580,64056;6073,49156;13459,35398;23302,23239;35467,13401;49212,6018;64118,1527;95244,1527;109998,6018;123895,13401;135908,23239;145750,35398;153137,49156;157611,64056;159210,79545;135889,135832;123876,145670;109979,153053;95225,157544;79595,159143" o:connectangles="0,0,0,0,0,0,0,0,0,0,0,0,0,0,0,0,0,0,0,0,0,0,0,0,0,0"/>
              </v:shape>
              <v:shape id="Vrije vorm 1912554683" o:spid="_x0000_s1030" style="position:absolute;left:7303;top:3186;width:5283;height:5281;visibility:visible;mso-wrap-style:square;v-text-anchor:middle" coordsize="528345,52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" path="m79624,528102v-20370,,-40759,-7764,-56294,-23311c-7777,473717,-7777,423329,23330,392236l392428,23306v31069,-31075,81518,-31075,112587,c536122,54380,536122,104768,505015,135861l135918,504791v-15535,15528,-35924,23311,-56294,23311xe" fillcolor="#7fca4c" stroked="f" strokeweight=".05281mm">
                <v:stroke joinstyle="miter"/>
                <v:path arrowok="t" o:connecttype="custom" o:connectlocs="79624,528102;23330,504791;23330,392236;392428,23306;505015,23306;505015,135861;135918,504791;79624,528102" o:connectangles="0,0,0,0,0,0,0,0"/>
              </v:shape>
              <v:shape id="Vrije vorm 1028482144" o:spid="_x0000_s1031" style="position:absolute;left:901;top:1388;width:6024;height:6021;visibility:visible;mso-wrap-style:square;v-text-anchor:middle" coordsize="602419,602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" path="m79624,602124v-20389,,-40759,-7764,-56294,-23311c-7777,547739,-7777,497351,23330,466258l466502,23306v31088,-31075,81537,-31075,112587,c610197,54380,610197,104768,579089,135861l135918,578813v-15535,15528,-35924,23311,-56294,23311xe" fillcolor="#7fca4c" stroked="f" strokeweight=".05281mm">
                <v:stroke joinstyle="miter"/>
                <v:path arrowok="t" o:connecttype="custom" o:connectlocs="79624,602124;23330,578813;23330,466258;466502,23306;579089,23306;579089,135861;135918,578813;79624,602124" o:connectangles="0,0,0,0,0,0,0,0"/>
              </v:shape>
              <w10:wrap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FF48A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2B6B4B"/>
    <w:multiLevelType w:val="multilevel"/>
    <w:tmpl w:val="F7BC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EEFB"/>
    <w:multiLevelType w:val="hybridMultilevel"/>
    <w:tmpl w:val="FFFFFFFF"/>
    <w:lvl w:ilvl="0" w:tplc="2EE20A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766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1E3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64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6A4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46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EF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568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47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E08ED"/>
    <w:multiLevelType w:val="hybridMultilevel"/>
    <w:tmpl w:val="73342BC6"/>
    <w:lvl w:ilvl="0" w:tplc="942E2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66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82C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E1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88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8E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C48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3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C6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9D6FB"/>
    <w:multiLevelType w:val="hybridMultilevel"/>
    <w:tmpl w:val="FFFFFFFF"/>
    <w:lvl w:ilvl="0" w:tplc="A7EA57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E44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0E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46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29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27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DEA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EA5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E2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825DE"/>
    <w:multiLevelType w:val="multilevel"/>
    <w:tmpl w:val="E97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024FE"/>
    <w:multiLevelType w:val="multilevel"/>
    <w:tmpl w:val="BE9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07E2D"/>
    <w:multiLevelType w:val="multilevel"/>
    <w:tmpl w:val="9C7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60FBF"/>
    <w:multiLevelType w:val="hybridMultilevel"/>
    <w:tmpl w:val="B4E4FB46"/>
    <w:lvl w:ilvl="0" w:tplc="673CFD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803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6A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F80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EA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046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68F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AC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765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143F4"/>
    <w:multiLevelType w:val="multilevel"/>
    <w:tmpl w:val="3BD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73A97"/>
    <w:multiLevelType w:val="hybridMultilevel"/>
    <w:tmpl w:val="C2ACC7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5EBC9"/>
    <w:multiLevelType w:val="hybridMultilevel"/>
    <w:tmpl w:val="AB961614"/>
    <w:lvl w:ilvl="0" w:tplc="5492D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32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985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2C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26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C6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89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CF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E44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94C5B"/>
    <w:multiLevelType w:val="multilevel"/>
    <w:tmpl w:val="2E7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20ACE"/>
    <w:multiLevelType w:val="multilevel"/>
    <w:tmpl w:val="7A3A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70896"/>
    <w:multiLevelType w:val="hybridMultilevel"/>
    <w:tmpl w:val="0164A5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56F60"/>
    <w:multiLevelType w:val="hybridMultilevel"/>
    <w:tmpl w:val="5F8005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B13B6"/>
    <w:multiLevelType w:val="multilevel"/>
    <w:tmpl w:val="B3C0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73136"/>
    <w:multiLevelType w:val="hybridMultilevel"/>
    <w:tmpl w:val="393AAE34"/>
    <w:lvl w:ilvl="0" w:tplc="B61C0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0D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0B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780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8AD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27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2EA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05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D61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8A5D5B"/>
    <w:multiLevelType w:val="multilevel"/>
    <w:tmpl w:val="75F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75F62"/>
    <w:multiLevelType w:val="hybridMultilevel"/>
    <w:tmpl w:val="FFFFFFFF"/>
    <w:lvl w:ilvl="0" w:tplc="ECAE5C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1CD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CA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48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46D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964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340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E5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6E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931D12"/>
    <w:multiLevelType w:val="multilevel"/>
    <w:tmpl w:val="5414DF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7FCA4C" w:themeColor="accent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C0345E1"/>
    <w:multiLevelType w:val="hybridMultilevel"/>
    <w:tmpl w:val="01EE6E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254C13"/>
    <w:multiLevelType w:val="hybridMultilevel"/>
    <w:tmpl w:val="96CCB724"/>
    <w:lvl w:ilvl="0" w:tplc="511291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04D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6A1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21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4D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CC4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FA0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C7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AD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4826AC"/>
    <w:multiLevelType w:val="hybridMultilevel"/>
    <w:tmpl w:val="5F8005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7950E8"/>
    <w:multiLevelType w:val="multilevel"/>
    <w:tmpl w:val="5A0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35171"/>
    <w:multiLevelType w:val="hybridMultilevel"/>
    <w:tmpl w:val="EFF0880E"/>
    <w:lvl w:ilvl="0" w:tplc="1804A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2AA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00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E3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D20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CEC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F42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43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65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31730"/>
    <w:multiLevelType w:val="hybridMultilevel"/>
    <w:tmpl w:val="55588E5A"/>
    <w:lvl w:ilvl="0" w:tplc="B1B031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95A1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A7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41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0D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BAC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E2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A62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CC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168EB"/>
    <w:multiLevelType w:val="hybridMultilevel"/>
    <w:tmpl w:val="26645388"/>
    <w:lvl w:ilvl="0" w:tplc="DD768E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B3A28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CF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E1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E6C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968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24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E80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DC3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177B4"/>
    <w:multiLevelType w:val="hybridMultilevel"/>
    <w:tmpl w:val="E77C2CEC"/>
    <w:lvl w:ilvl="0" w:tplc="DABCEA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F0C8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ECA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2AD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55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22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562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ED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26B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0F0E1"/>
    <w:multiLevelType w:val="hybridMultilevel"/>
    <w:tmpl w:val="E9808EEE"/>
    <w:lvl w:ilvl="0" w:tplc="A6C67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C1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EEF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CC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C6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E1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20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AEF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08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061B7B"/>
    <w:multiLevelType w:val="multilevel"/>
    <w:tmpl w:val="07F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C8B17"/>
    <w:multiLevelType w:val="hybridMultilevel"/>
    <w:tmpl w:val="6F1C239E"/>
    <w:lvl w:ilvl="0" w:tplc="B3B25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144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00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A8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1A2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40D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E0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B647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361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925CD"/>
    <w:multiLevelType w:val="multilevel"/>
    <w:tmpl w:val="C1D80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C3010EA"/>
    <w:multiLevelType w:val="hybridMultilevel"/>
    <w:tmpl w:val="16040B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42C751"/>
    <w:multiLevelType w:val="hybridMultilevel"/>
    <w:tmpl w:val="FFFFFFFF"/>
    <w:lvl w:ilvl="0" w:tplc="33F6C9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BB87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AAF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63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25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BCF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DEB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72F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767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A0490"/>
    <w:multiLevelType w:val="hybridMultilevel"/>
    <w:tmpl w:val="5F8005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FEA45"/>
    <w:multiLevelType w:val="hybridMultilevel"/>
    <w:tmpl w:val="8648E684"/>
    <w:lvl w:ilvl="0" w:tplc="E822E5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F41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83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541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A2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A7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AF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4A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6AE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145305">
    <w:abstractNumId w:val="36"/>
  </w:num>
  <w:num w:numId="2" w16cid:durableId="1817407415">
    <w:abstractNumId w:val="26"/>
  </w:num>
  <w:num w:numId="3" w16cid:durableId="1219827008">
    <w:abstractNumId w:val="8"/>
  </w:num>
  <w:num w:numId="4" w16cid:durableId="1578710529">
    <w:abstractNumId w:val="22"/>
  </w:num>
  <w:num w:numId="5" w16cid:durableId="1698697667">
    <w:abstractNumId w:val="27"/>
  </w:num>
  <w:num w:numId="6" w16cid:durableId="1384064024">
    <w:abstractNumId w:val="28"/>
  </w:num>
  <w:num w:numId="7" w16cid:durableId="806553844">
    <w:abstractNumId w:val="25"/>
  </w:num>
  <w:num w:numId="8" w16cid:durableId="1578903746">
    <w:abstractNumId w:val="11"/>
  </w:num>
  <w:num w:numId="9" w16cid:durableId="320424799">
    <w:abstractNumId w:val="17"/>
  </w:num>
  <w:num w:numId="10" w16cid:durableId="381948618">
    <w:abstractNumId w:val="3"/>
  </w:num>
  <w:num w:numId="11" w16cid:durableId="1315065321">
    <w:abstractNumId w:val="31"/>
  </w:num>
  <w:num w:numId="12" w16cid:durableId="1467240143">
    <w:abstractNumId w:val="29"/>
  </w:num>
  <w:num w:numId="13" w16cid:durableId="1347291781">
    <w:abstractNumId w:val="20"/>
  </w:num>
  <w:num w:numId="14" w16cid:durableId="23947548">
    <w:abstractNumId w:val="10"/>
  </w:num>
  <w:num w:numId="15" w16cid:durableId="528030002">
    <w:abstractNumId w:val="18"/>
  </w:num>
  <w:num w:numId="16" w16cid:durableId="1092971274">
    <w:abstractNumId w:val="16"/>
  </w:num>
  <w:num w:numId="17" w16cid:durableId="1084839271">
    <w:abstractNumId w:val="7"/>
  </w:num>
  <w:num w:numId="18" w16cid:durableId="1303464775">
    <w:abstractNumId w:val="6"/>
  </w:num>
  <w:num w:numId="19" w16cid:durableId="491992314">
    <w:abstractNumId w:val="13"/>
  </w:num>
  <w:num w:numId="20" w16cid:durableId="484393299">
    <w:abstractNumId w:val="12"/>
  </w:num>
  <w:num w:numId="21" w16cid:durableId="1534273420">
    <w:abstractNumId w:val="24"/>
  </w:num>
  <w:num w:numId="22" w16cid:durableId="1902904563">
    <w:abstractNumId w:val="30"/>
  </w:num>
  <w:num w:numId="23" w16cid:durableId="1284580164">
    <w:abstractNumId w:val="1"/>
  </w:num>
  <w:num w:numId="24" w16cid:durableId="1868716425">
    <w:abstractNumId w:val="5"/>
  </w:num>
  <w:num w:numId="25" w16cid:durableId="2047289986">
    <w:abstractNumId w:val="9"/>
  </w:num>
  <w:num w:numId="26" w16cid:durableId="1927688641">
    <w:abstractNumId w:val="35"/>
  </w:num>
  <w:num w:numId="27" w16cid:durableId="379089514">
    <w:abstractNumId w:val="15"/>
  </w:num>
  <w:num w:numId="28" w16cid:durableId="1399742325">
    <w:abstractNumId w:val="23"/>
  </w:num>
  <w:num w:numId="29" w16cid:durableId="2086829199">
    <w:abstractNumId w:val="34"/>
  </w:num>
  <w:num w:numId="30" w16cid:durableId="1734306302">
    <w:abstractNumId w:val="19"/>
  </w:num>
  <w:num w:numId="31" w16cid:durableId="2139520943">
    <w:abstractNumId w:val="2"/>
  </w:num>
  <w:num w:numId="32" w16cid:durableId="138690690">
    <w:abstractNumId w:val="4"/>
  </w:num>
  <w:num w:numId="33" w16cid:durableId="1805809769">
    <w:abstractNumId w:val="14"/>
  </w:num>
  <w:num w:numId="34" w16cid:durableId="21204882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554342270">
    <w:abstractNumId w:val="33"/>
  </w:num>
  <w:num w:numId="36" w16cid:durableId="681005850">
    <w:abstractNumId w:val="21"/>
  </w:num>
  <w:num w:numId="37" w16cid:durableId="184165902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A6"/>
    <w:rsid w:val="00002E6C"/>
    <w:rsid w:val="00004013"/>
    <w:rsid w:val="00004E1A"/>
    <w:rsid w:val="00005878"/>
    <w:rsid w:val="000102C7"/>
    <w:rsid w:val="00011DD2"/>
    <w:rsid w:val="000152C6"/>
    <w:rsid w:val="00043734"/>
    <w:rsid w:val="00072FBB"/>
    <w:rsid w:val="0008520A"/>
    <w:rsid w:val="00093961"/>
    <w:rsid w:val="00097CB1"/>
    <w:rsid w:val="000A050A"/>
    <w:rsid w:val="000A3BAA"/>
    <w:rsid w:val="000A3C37"/>
    <w:rsid w:val="000A7BB5"/>
    <w:rsid w:val="000B2439"/>
    <w:rsid w:val="000B78AE"/>
    <w:rsid w:val="000C209F"/>
    <w:rsid w:val="000F59FD"/>
    <w:rsid w:val="00110031"/>
    <w:rsid w:val="001106DC"/>
    <w:rsid w:val="00111010"/>
    <w:rsid w:val="001522EE"/>
    <w:rsid w:val="001561A1"/>
    <w:rsid w:val="00160FE3"/>
    <w:rsid w:val="00164762"/>
    <w:rsid w:val="00171B38"/>
    <w:rsid w:val="00184C87"/>
    <w:rsid w:val="0018549C"/>
    <w:rsid w:val="00191A6E"/>
    <w:rsid w:val="0019506D"/>
    <w:rsid w:val="001A0522"/>
    <w:rsid w:val="001A239D"/>
    <w:rsid w:val="001B0A65"/>
    <w:rsid w:val="001B356F"/>
    <w:rsid w:val="001B47DD"/>
    <w:rsid w:val="001C07E5"/>
    <w:rsid w:val="001C5BA3"/>
    <w:rsid w:val="001D52CE"/>
    <w:rsid w:val="001E0726"/>
    <w:rsid w:val="00207823"/>
    <w:rsid w:val="00210176"/>
    <w:rsid w:val="00212CE0"/>
    <w:rsid w:val="002216CD"/>
    <w:rsid w:val="00222AE1"/>
    <w:rsid w:val="00226A55"/>
    <w:rsid w:val="0024705B"/>
    <w:rsid w:val="00256D33"/>
    <w:rsid w:val="00266B90"/>
    <w:rsid w:val="00274675"/>
    <w:rsid w:val="0027712D"/>
    <w:rsid w:val="00282F03"/>
    <w:rsid w:val="002922D4"/>
    <w:rsid w:val="002B3285"/>
    <w:rsid w:val="002D2215"/>
    <w:rsid w:val="002D27B1"/>
    <w:rsid w:val="002E1B96"/>
    <w:rsid w:val="002F79F7"/>
    <w:rsid w:val="00333056"/>
    <w:rsid w:val="00356709"/>
    <w:rsid w:val="0036222F"/>
    <w:rsid w:val="00366C89"/>
    <w:rsid w:val="0037713E"/>
    <w:rsid w:val="0038027A"/>
    <w:rsid w:val="00394CF8"/>
    <w:rsid w:val="003A29E4"/>
    <w:rsid w:val="003D690E"/>
    <w:rsid w:val="003E2886"/>
    <w:rsid w:val="003E2A06"/>
    <w:rsid w:val="003E2CCC"/>
    <w:rsid w:val="00404C66"/>
    <w:rsid w:val="00414C2B"/>
    <w:rsid w:val="004158EF"/>
    <w:rsid w:val="00417266"/>
    <w:rsid w:val="0042049E"/>
    <w:rsid w:val="00434B44"/>
    <w:rsid w:val="004360B3"/>
    <w:rsid w:val="00445146"/>
    <w:rsid w:val="00470743"/>
    <w:rsid w:val="00470EDF"/>
    <w:rsid w:val="0047479F"/>
    <w:rsid w:val="00480B98"/>
    <w:rsid w:val="00481D67"/>
    <w:rsid w:val="00484DDE"/>
    <w:rsid w:val="004A7F11"/>
    <w:rsid w:val="004B41EA"/>
    <w:rsid w:val="004B685D"/>
    <w:rsid w:val="004C0EEB"/>
    <w:rsid w:val="004C3A47"/>
    <w:rsid w:val="004D02E5"/>
    <w:rsid w:val="004E1838"/>
    <w:rsid w:val="004F4D6E"/>
    <w:rsid w:val="004F6C90"/>
    <w:rsid w:val="005004F8"/>
    <w:rsid w:val="00503801"/>
    <w:rsid w:val="00503D8B"/>
    <w:rsid w:val="00506B50"/>
    <w:rsid w:val="0051210F"/>
    <w:rsid w:val="00512ED7"/>
    <w:rsid w:val="00515732"/>
    <w:rsid w:val="0051720E"/>
    <w:rsid w:val="00522ECE"/>
    <w:rsid w:val="00523E43"/>
    <w:rsid w:val="00527A9A"/>
    <w:rsid w:val="0053069B"/>
    <w:rsid w:val="005363F3"/>
    <w:rsid w:val="0053650F"/>
    <w:rsid w:val="00546D4E"/>
    <w:rsid w:val="00554FE8"/>
    <w:rsid w:val="0055727D"/>
    <w:rsid w:val="00565338"/>
    <w:rsid w:val="00583AE8"/>
    <w:rsid w:val="00587FF5"/>
    <w:rsid w:val="00594126"/>
    <w:rsid w:val="005B34FC"/>
    <w:rsid w:val="005B38EC"/>
    <w:rsid w:val="005C4D42"/>
    <w:rsid w:val="005F52CD"/>
    <w:rsid w:val="005F5BA5"/>
    <w:rsid w:val="005F608B"/>
    <w:rsid w:val="00604594"/>
    <w:rsid w:val="00613E64"/>
    <w:rsid w:val="006247C1"/>
    <w:rsid w:val="00627EE7"/>
    <w:rsid w:val="0063268E"/>
    <w:rsid w:val="00634053"/>
    <w:rsid w:val="00643641"/>
    <w:rsid w:val="00647DC4"/>
    <w:rsid w:val="0065216E"/>
    <w:rsid w:val="006621DA"/>
    <w:rsid w:val="006708E4"/>
    <w:rsid w:val="00680CEA"/>
    <w:rsid w:val="00687BD7"/>
    <w:rsid w:val="00691593"/>
    <w:rsid w:val="006A386E"/>
    <w:rsid w:val="006B4F2F"/>
    <w:rsid w:val="006C5805"/>
    <w:rsid w:val="006D3071"/>
    <w:rsid w:val="006D7675"/>
    <w:rsid w:val="006F006B"/>
    <w:rsid w:val="006F6951"/>
    <w:rsid w:val="007053ED"/>
    <w:rsid w:val="00722417"/>
    <w:rsid w:val="00723C1C"/>
    <w:rsid w:val="00734F83"/>
    <w:rsid w:val="007372CB"/>
    <w:rsid w:val="00741B39"/>
    <w:rsid w:val="007432AF"/>
    <w:rsid w:val="0074782A"/>
    <w:rsid w:val="00750ECB"/>
    <w:rsid w:val="00750F9F"/>
    <w:rsid w:val="00753C8F"/>
    <w:rsid w:val="00765F5F"/>
    <w:rsid w:val="00773623"/>
    <w:rsid w:val="00773BCE"/>
    <w:rsid w:val="007762A3"/>
    <w:rsid w:val="00776EF1"/>
    <w:rsid w:val="00787770"/>
    <w:rsid w:val="007918A4"/>
    <w:rsid w:val="007C3370"/>
    <w:rsid w:val="007C4136"/>
    <w:rsid w:val="007D5F15"/>
    <w:rsid w:val="007D60AE"/>
    <w:rsid w:val="007D6626"/>
    <w:rsid w:val="007D78AB"/>
    <w:rsid w:val="007E0231"/>
    <w:rsid w:val="007E2365"/>
    <w:rsid w:val="007F1270"/>
    <w:rsid w:val="007F7E0C"/>
    <w:rsid w:val="00803CA9"/>
    <w:rsid w:val="008045B4"/>
    <w:rsid w:val="008068DB"/>
    <w:rsid w:val="00812B0B"/>
    <w:rsid w:val="008134AE"/>
    <w:rsid w:val="00820F3C"/>
    <w:rsid w:val="00827D85"/>
    <w:rsid w:val="008319E2"/>
    <w:rsid w:val="0083422F"/>
    <w:rsid w:val="00837EC2"/>
    <w:rsid w:val="00842506"/>
    <w:rsid w:val="0084445B"/>
    <w:rsid w:val="0084F34A"/>
    <w:rsid w:val="00855F4D"/>
    <w:rsid w:val="00873338"/>
    <w:rsid w:val="008776E7"/>
    <w:rsid w:val="008948DE"/>
    <w:rsid w:val="008A7FC4"/>
    <w:rsid w:val="008C59D7"/>
    <w:rsid w:val="008D140B"/>
    <w:rsid w:val="008E671C"/>
    <w:rsid w:val="009039A8"/>
    <w:rsid w:val="009048E0"/>
    <w:rsid w:val="00907AEB"/>
    <w:rsid w:val="00915AAA"/>
    <w:rsid w:val="009302A9"/>
    <w:rsid w:val="00931A75"/>
    <w:rsid w:val="009467DC"/>
    <w:rsid w:val="00951AA5"/>
    <w:rsid w:val="009668C7"/>
    <w:rsid w:val="00972136"/>
    <w:rsid w:val="00974D22"/>
    <w:rsid w:val="00976DAD"/>
    <w:rsid w:val="00976DCF"/>
    <w:rsid w:val="009777E8"/>
    <w:rsid w:val="009836B5"/>
    <w:rsid w:val="009915B8"/>
    <w:rsid w:val="00993FE2"/>
    <w:rsid w:val="009A576F"/>
    <w:rsid w:val="009B014F"/>
    <w:rsid w:val="009B395A"/>
    <w:rsid w:val="009C0ED0"/>
    <w:rsid w:val="009C1CA2"/>
    <w:rsid w:val="009C4AAB"/>
    <w:rsid w:val="009D2F9C"/>
    <w:rsid w:val="009D42C1"/>
    <w:rsid w:val="009F590E"/>
    <w:rsid w:val="009F6904"/>
    <w:rsid w:val="00A03154"/>
    <w:rsid w:val="00A145EB"/>
    <w:rsid w:val="00A256B6"/>
    <w:rsid w:val="00A31909"/>
    <w:rsid w:val="00A377F4"/>
    <w:rsid w:val="00A45E9C"/>
    <w:rsid w:val="00A50ACE"/>
    <w:rsid w:val="00A67DA6"/>
    <w:rsid w:val="00A76824"/>
    <w:rsid w:val="00A77DBD"/>
    <w:rsid w:val="00A85F27"/>
    <w:rsid w:val="00A879E9"/>
    <w:rsid w:val="00A87D8D"/>
    <w:rsid w:val="00A93867"/>
    <w:rsid w:val="00A93F62"/>
    <w:rsid w:val="00A968EC"/>
    <w:rsid w:val="00AA21B4"/>
    <w:rsid w:val="00AA37FC"/>
    <w:rsid w:val="00AB29D9"/>
    <w:rsid w:val="00AB3BA9"/>
    <w:rsid w:val="00AB4AD8"/>
    <w:rsid w:val="00AC3FF8"/>
    <w:rsid w:val="00AD1275"/>
    <w:rsid w:val="00AE11BF"/>
    <w:rsid w:val="00AE2F4D"/>
    <w:rsid w:val="00AF681F"/>
    <w:rsid w:val="00B00EE1"/>
    <w:rsid w:val="00B2098F"/>
    <w:rsid w:val="00B22084"/>
    <w:rsid w:val="00B24756"/>
    <w:rsid w:val="00B30A8E"/>
    <w:rsid w:val="00B61393"/>
    <w:rsid w:val="00B62AB9"/>
    <w:rsid w:val="00B63BC9"/>
    <w:rsid w:val="00B96198"/>
    <w:rsid w:val="00BA5C99"/>
    <w:rsid w:val="00BB3ED2"/>
    <w:rsid w:val="00BD4627"/>
    <w:rsid w:val="00BE094C"/>
    <w:rsid w:val="00BF14F2"/>
    <w:rsid w:val="00C07BD7"/>
    <w:rsid w:val="00C15BBC"/>
    <w:rsid w:val="00C215B0"/>
    <w:rsid w:val="00C22487"/>
    <w:rsid w:val="00C23F4C"/>
    <w:rsid w:val="00C26885"/>
    <w:rsid w:val="00C30A62"/>
    <w:rsid w:val="00C33336"/>
    <w:rsid w:val="00C41B8F"/>
    <w:rsid w:val="00C462B6"/>
    <w:rsid w:val="00C516D9"/>
    <w:rsid w:val="00C5714C"/>
    <w:rsid w:val="00C5789C"/>
    <w:rsid w:val="00C60CB9"/>
    <w:rsid w:val="00C62231"/>
    <w:rsid w:val="00C72494"/>
    <w:rsid w:val="00C733D5"/>
    <w:rsid w:val="00C90309"/>
    <w:rsid w:val="00C91E17"/>
    <w:rsid w:val="00CA1CB8"/>
    <w:rsid w:val="00CC2EEC"/>
    <w:rsid w:val="00CD12B6"/>
    <w:rsid w:val="00CD35C5"/>
    <w:rsid w:val="00CE1DC7"/>
    <w:rsid w:val="00CE3F12"/>
    <w:rsid w:val="00CF6C7B"/>
    <w:rsid w:val="00D03BDE"/>
    <w:rsid w:val="00D12C89"/>
    <w:rsid w:val="00D14E95"/>
    <w:rsid w:val="00D53020"/>
    <w:rsid w:val="00D535B6"/>
    <w:rsid w:val="00D53C7E"/>
    <w:rsid w:val="00D6497C"/>
    <w:rsid w:val="00D837F8"/>
    <w:rsid w:val="00DA1178"/>
    <w:rsid w:val="00DB19B6"/>
    <w:rsid w:val="00DC24C4"/>
    <w:rsid w:val="00DC7CC5"/>
    <w:rsid w:val="00DD07D7"/>
    <w:rsid w:val="00DD61D7"/>
    <w:rsid w:val="00DE3B88"/>
    <w:rsid w:val="00DE56F1"/>
    <w:rsid w:val="00E104B3"/>
    <w:rsid w:val="00E118F8"/>
    <w:rsid w:val="00E238F0"/>
    <w:rsid w:val="00E30C86"/>
    <w:rsid w:val="00E31A9B"/>
    <w:rsid w:val="00E33323"/>
    <w:rsid w:val="00E336A5"/>
    <w:rsid w:val="00E33AC6"/>
    <w:rsid w:val="00E45BD3"/>
    <w:rsid w:val="00E80F91"/>
    <w:rsid w:val="00EA680D"/>
    <w:rsid w:val="00EB5629"/>
    <w:rsid w:val="00EC6EC1"/>
    <w:rsid w:val="00ED19BE"/>
    <w:rsid w:val="00ED5A95"/>
    <w:rsid w:val="00EE7CF6"/>
    <w:rsid w:val="00EF7EBD"/>
    <w:rsid w:val="00F04E0B"/>
    <w:rsid w:val="00F1659E"/>
    <w:rsid w:val="00F200D9"/>
    <w:rsid w:val="00F32DDC"/>
    <w:rsid w:val="00F32E23"/>
    <w:rsid w:val="00F3446C"/>
    <w:rsid w:val="00F45CB6"/>
    <w:rsid w:val="00F50CDA"/>
    <w:rsid w:val="00F53458"/>
    <w:rsid w:val="00F543C4"/>
    <w:rsid w:val="00F54FCC"/>
    <w:rsid w:val="00F55BC7"/>
    <w:rsid w:val="00F60144"/>
    <w:rsid w:val="00F613E6"/>
    <w:rsid w:val="00F62B02"/>
    <w:rsid w:val="00F73939"/>
    <w:rsid w:val="00FA1039"/>
    <w:rsid w:val="00FB1B56"/>
    <w:rsid w:val="00FC34B4"/>
    <w:rsid w:val="00FD5834"/>
    <w:rsid w:val="00FE2BCE"/>
    <w:rsid w:val="00FE36A6"/>
    <w:rsid w:val="00FE4A63"/>
    <w:rsid w:val="00FE688C"/>
    <w:rsid w:val="01E5BB56"/>
    <w:rsid w:val="02B3D0F7"/>
    <w:rsid w:val="02CEEA3F"/>
    <w:rsid w:val="05199477"/>
    <w:rsid w:val="0643B48B"/>
    <w:rsid w:val="07A48390"/>
    <w:rsid w:val="09E3ADAB"/>
    <w:rsid w:val="0ABBA3D3"/>
    <w:rsid w:val="0B111E83"/>
    <w:rsid w:val="0CDD0B01"/>
    <w:rsid w:val="0D9D14D3"/>
    <w:rsid w:val="0FD2C6BA"/>
    <w:rsid w:val="10390A43"/>
    <w:rsid w:val="132E1DFD"/>
    <w:rsid w:val="1407E6D3"/>
    <w:rsid w:val="15EC6408"/>
    <w:rsid w:val="18189B6D"/>
    <w:rsid w:val="182208DA"/>
    <w:rsid w:val="189A868B"/>
    <w:rsid w:val="1A1402E2"/>
    <w:rsid w:val="1B179A14"/>
    <w:rsid w:val="1D51279B"/>
    <w:rsid w:val="1EF833FB"/>
    <w:rsid w:val="2149A23B"/>
    <w:rsid w:val="21EC6515"/>
    <w:rsid w:val="23DDA215"/>
    <w:rsid w:val="24156D4C"/>
    <w:rsid w:val="2ADAE22F"/>
    <w:rsid w:val="2B2F3FB3"/>
    <w:rsid w:val="2B4408BB"/>
    <w:rsid w:val="2D3D70AF"/>
    <w:rsid w:val="2F8BB023"/>
    <w:rsid w:val="30224987"/>
    <w:rsid w:val="32110FC8"/>
    <w:rsid w:val="349DCF05"/>
    <w:rsid w:val="38178067"/>
    <w:rsid w:val="395343A8"/>
    <w:rsid w:val="3B75952B"/>
    <w:rsid w:val="45542782"/>
    <w:rsid w:val="47E6DA7F"/>
    <w:rsid w:val="483D4E27"/>
    <w:rsid w:val="4D529799"/>
    <w:rsid w:val="4D6AEDB7"/>
    <w:rsid w:val="4DE3A9B2"/>
    <w:rsid w:val="4F4A00FE"/>
    <w:rsid w:val="5042A268"/>
    <w:rsid w:val="5130FFE6"/>
    <w:rsid w:val="553A9A1A"/>
    <w:rsid w:val="591EF092"/>
    <w:rsid w:val="5C785488"/>
    <w:rsid w:val="6481E898"/>
    <w:rsid w:val="65F0DE2D"/>
    <w:rsid w:val="67C54CB6"/>
    <w:rsid w:val="6DFBB833"/>
    <w:rsid w:val="70342FAC"/>
    <w:rsid w:val="70AB2F19"/>
    <w:rsid w:val="7226E254"/>
    <w:rsid w:val="736995D2"/>
    <w:rsid w:val="738768EC"/>
    <w:rsid w:val="739503B9"/>
    <w:rsid w:val="74B93AF8"/>
    <w:rsid w:val="76112E95"/>
    <w:rsid w:val="76668967"/>
    <w:rsid w:val="76EFBB0C"/>
    <w:rsid w:val="7929CBA7"/>
    <w:rsid w:val="7CE66300"/>
    <w:rsid w:val="7E4519A8"/>
    <w:rsid w:val="7F772BCB"/>
    <w:rsid w:val="7FABE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4B868E"/>
  <w15:chartTrackingRefBased/>
  <w15:docId w15:val="{9053B11D-60D5-4440-A134-E5F0B73F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C1C"/>
    <w:pPr>
      <w:jc w:val="both"/>
    </w:pPr>
    <w:rPr>
      <w:color w:val="808080" w:themeColor="background1" w:themeShade="80"/>
      <w:sz w:val="18"/>
      <w:szCs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2AF"/>
    <w:pPr>
      <w:keepNext/>
      <w:keepLines/>
      <w:numPr>
        <w:numId w:val="13"/>
      </w:numPr>
      <w:spacing w:before="240" w:after="240"/>
      <w:ind w:left="431" w:hanging="431"/>
      <w:outlineLvl w:val="0"/>
    </w:pPr>
    <w:rPr>
      <w:rFonts w:asciiTheme="majorHAnsi" w:eastAsiaTheme="majorEastAsia" w:hAnsiTheme="majorHAnsi" w:cstheme="majorBidi"/>
      <w:b/>
      <w:bCs/>
      <w:color w:val="7FCA4C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2AF"/>
    <w:pPr>
      <w:keepNext/>
      <w:keepLines/>
      <w:numPr>
        <w:ilvl w:val="1"/>
        <w:numId w:val="13"/>
      </w:numPr>
      <w:spacing w:before="120" w:after="120"/>
      <w:ind w:left="578" w:hanging="578"/>
      <w:outlineLvl w:val="1"/>
    </w:pPr>
    <w:rPr>
      <w:rFonts w:asciiTheme="majorHAnsi" w:eastAsiaTheme="majorEastAsia" w:hAnsiTheme="majorHAnsi" w:cstheme="majorBidi"/>
      <w:b/>
      <w:bCs/>
      <w:color w:val="7FCA4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2AF"/>
    <w:pPr>
      <w:keepNext/>
      <w:keepLines/>
      <w:numPr>
        <w:ilvl w:val="2"/>
        <w:numId w:val="13"/>
      </w:numPr>
      <w:spacing w:before="120" w:after="120"/>
      <w:outlineLvl w:val="2"/>
    </w:pPr>
    <w:rPr>
      <w:rFonts w:asciiTheme="majorHAnsi" w:eastAsiaTheme="majorEastAsia" w:hAnsiTheme="majorHAnsi" w:cstheme="majorBidi"/>
      <w:b/>
      <w:color w:val="44546A" w:themeColor="text2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A47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b/>
      <w:iCs/>
      <w:color w:val="44546A" w:themeColor="text2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3A47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b/>
      <w:color w:val="7FCA4C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3A47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b/>
      <w:color w:val="7FCA4C" w:themeColor="accen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C3A47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HAnsi"/>
      <w:b/>
      <w:iCs/>
      <w:color w:val="ACE348" w:themeColor="accent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C3A47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HAnsi"/>
      <w:bCs/>
      <w:color w:val="317A74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C34B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color w:val="317A74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ijl1">
    <w:name w:val="Stijl1"/>
    <w:basedOn w:val="TableNormal"/>
    <w:uiPriority w:val="99"/>
    <w:rsid w:val="000B2439"/>
    <w:tblPr/>
  </w:style>
  <w:style w:type="paragraph" w:styleId="HTMLPreformatted">
    <w:name w:val="HTML Preformatted"/>
    <w:basedOn w:val="Normal"/>
    <w:link w:val="HTMLPreformattedChar"/>
    <w:autoRedefine/>
    <w:uiPriority w:val="99"/>
    <w:unhideWhenUsed/>
    <w:rsid w:val="00414C2B"/>
    <w:pPr>
      <w:pBdr>
        <w:top w:val="single" w:sz="4" w:space="10" w:color="EFF2ED" w:themeColor="background2"/>
        <w:left w:val="single" w:sz="4" w:space="10" w:color="EFF2ED" w:themeColor="background2"/>
        <w:bottom w:val="single" w:sz="4" w:space="10" w:color="EFF2ED" w:themeColor="background2"/>
        <w:right w:val="single" w:sz="4" w:space="10" w:color="EFF2ED" w:themeColor="background2"/>
      </w:pBdr>
      <w:shd w:val="clear" w:color="auto" w:fill="EFF2ED" w:themeFill="background2"/>
      <w:adjustRightInd w:val="0"/>
      <w:snapToGrid w:val="0"/>
    </w:pPr>
    <w:rPr>
      <w:rFonts w:ascii="Consolas" w:hAnsi="Consolas" w:cs="Consolas"/>
      <w:color w:val="44546A" w:themeColor="text2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4C2B"/>
    <w:rPr>
      <w:rFonts w:ascii="Consolas" w:hAnsi="Consolas" w:cs="Consolas"/>
      <w:color w:val="44546A" w:themeColor="text2"/>
      <w:sz w:val="20"/>
      <w:szCs w:val="20"/>
      <w:shd w:val="clear" w:color="auto" w:fill="EFF2ED" w:themeFill="background2"/>
      <w:lang w:val="en-US" w:eastAsia="nl-NL"/>
    </w:rPr>
  </w:style>
  <w:style w:type="table" w:styleId="GridTable4-Accent1">
    <w:name w:val="Grid Table 4 Accent 1"/>
    <w:aliases w:val="Scale - Tabel"/>
    <w:basedOn w:val="TableNormal"/>
    <w:uiPriority w:val="49"/>
    <w:rsid w:val="00445146"/>
    <w:tblPr>
      <w:tblStyleRowBandSize w:val="1"/>
      <w:tblStyleColBandSize w:val="1"/>
      <w:tblBorders>
        <w:top w:val="single" w:sz="4" w:space="0" w:color="B2DF93" w:themeColor="accent1" w:themeTint="99"/>
        <w:left w:val="single" w:sz="4" w:space="0" w:color="B2DF93" w:themeColor="accent1" w:themeTint="99"/>
        <w:bottom w:val="single" w:sz="4" w:space="0" w:color="B2DF93" w:themeColor="accent1" w:themeTint="99"/>
        <w:right w:val="single" w:sz="4" w:space="0" w:color="B2DF93" w:themeColor="accent1" w:themeTint="99"/>
        <w:insideH w:val="single" w:sz="4" w:space="0" w:color="B2DF93" w:themeColor="accent1" w:themeTint="99"/>
        <w:insideV w:val="single" w:sz="4" w:space="0" w:color="B2DF93" w:themeColor="accent1" w:themeTint="99"/>
      </w:tblBorders>
    </w:tbl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4" w:space="0" w:color="7FCA4C" w:themeColor="accent1"/>
          <w:left w:val="single" w:sz="4" w:space="0" w:color="7FCA4C" w:themeColor="accent1"/>
          <w:bottom w:val="single" w:sz="4" w:space="0" w:color="7FCA4C" w:themeColor="accent1"/>
          <w:right w:val="single" w:sz="4" w:space="0" w:color="7FCA4C" w:themeColor="accent1"/>
          <w:insideH w:val="nil"/>
          <w:insideV w:val="nil"/>
        </w:tcBorders>
        <w:shd w:val="clear" w:color="auto" w:fill="7FCA4C" w:themeFill="accent1"/>
      </w:tcPr>
    </w:tblStylePr>
    <w:tblStylePr w:type="lastRow">
      <w:rPr>
        <w:b/>
        <w:bCs/>
      </w:rPr>
      <w:tblPr/>
      <w:tcPr>
        <w:tcBorders>
          <w:top w:val="double" w:sz="4" w:space="0" w:color="7FCA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DB" w:themeFill="accent1" w:themeFillTint="33"/>
      </w:tcPr>
    </w:tblStylePr>
    <w:tblStylePr w:type="band1Horz">
      <w:tblPr/>
      <w:tcPr>
        <w:shd w:val="clear" w:color="auto" w:fill="E5F4DB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4C3A47"/>
    <w:rPr>
      <w:rFonts w:asciiTheme="majorHAnsi" w:eastAsiaTheme="majorEastAsia" w:hAnsiTheme="majorHAnsi" w:cstheme="majorBidi"/>
      <w:b/>
      <w:iCs/>
      <w:color w:val="44546A" w:themeColor="text2"/>
      <w:sz w:val="26"/>
      <w:szCs w:val="2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7432AF"/>
    <w:rPr>
      <w:rFonts w:asciiTheme="majorHAnsi" w:eastAsiaTheme="majorEastAsia" w:hAnsiTheme="majorHAnsi" w:cstheme="majorBidi"/>
      <w:b/>
      <w:color w:val="44546A" w:themeColor="text2"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C3A47"/>
    <w:rPr>
      <w:rFonts w:asciiTheme="majorHAnsi" w:eastAsiaTheme="majorEastAsia" w:hAnsiTheme="majorHAnsi" w:cstheme="majorBidi"/>
      <w:b/>
      <w:color w:val="7FCA4C" w:themeColor="accent1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rsid w:val="004C3A47"/>
    <w:rPr>
      <w:rFonts w:asciiTheme="majorHAnsi" w:eastAsiaTheme="majorEastAsia" w:hAnsiTheme="majorHAnsi" w:cstheme="majorBidi"/>
      <w:b/>
      <w:color w:val="7FCA4C" w:themeColor="accent1"/>
      <w:sz w:val="22"/>
      <w:szCs w:val="22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rsid w:val="004C3A47"/>
    <w:rPr>
      <w:rFonts w:asciiTheme="majorHAnsi" w:eastAsiaTheme="majorEastAsia" w:hAnsiTheme="majorHAnsi" w:cstheme="majorHAnsi"/>
      <w:b/>
      <w:iCs/>
      <w:color w:val="ACE348" w:themeColor="accent2"/>
      <w:sz w:val="22"/>
      <w:szCs w:val="22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rsid w:val="004C3A47"/>
    <w:rPr>
      <w:rFonts w:asciiTheme="majorHAnsi" w:eastAsiaTheme="majorEastAsia" w:hAnsiTheme="majorHAnsi" w:cstheme="majorHAnsi"/>
      <w:bCs/>
      <w:color w:val="317A74" w:themeColor="text1" w:themeTint="D8"/>
      <w:sz w:val="21"/>
      <w:szCs w:val="21"/>
      <w:lang w:val="nl-N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432AF"/>
    <w:pPr>
      <w:framePr w:hSpace="141" w:wrap="around" w:vAnchor="text" w:hAnchor="margin" w:y="560"/>
      <w:contextualSpacing/>
    </w:pPr>
    <w:rPr>
      <w:rFonts w:asciiTheme="majorHAnsi" w:eastAsiaTheme="majorEastAsia" w:hAnsiTheme="majorHAnsi" w:cstheme="majorBidi"/>
      <w:b/>
      <w:color w:val="44546A" w:themeColor="text2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432AF"/>
    <w:rPr>
      <w:rFonts w:asciiTheme="majorHAnsi" w:eastAsiaTheme="majorEastAsia" w:hAnsiTheme="majorHAnsi" w:cstheme="majorBidi"/>
      <w:b/>
      <w:color w:val="44546A" w:themeColor="text2"/>
      <w:spacing w:val="-10"/>
      <w:kern w:val="28"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777E8"/>
    <w:pPr>
      <w:framePr w:hSpace="141" w:wrap="around" w:vAnchor="text" w:hAnchor="margin" w:y="5391"/>
      <w:numPr>
        <w:ilvl w:val="1"/>
      </w:numPr>
      <w:spacing w:after="160"/>
    </w:pPr>
    <w:rPr>
      <w:rFonts w:asciiTheme="majorHAnsi" w:eastAsiaTheme="minorEastAsia" w:hAnsiTheme="majorHAnsi" w:cstheme="majorHAnsi"/>
      <w:color w:val="7FCA4C" w:themeColor="accent1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E8"/>
    <w:rPr>
      <w:rFonts w:asciiTheme="majorHAnsi" w:eastAsiaTheme="minorEastAsia" w:hAnsiTheme="majorHAnsi" w:cstheme="majorHAnsi"/>
      <w:color w:val="7FCA4C" w:themeColor="accent1"/>
      <w:spacing w:val="15"/>
      <w:sz w:val="28"/>
      <w:szCs w:val="22"/>
      <w:lang w:val="nl-NL"/>
    </w:rPr>
  </w:style>
  <w:style w:type="paragraph" w:styleId="Header">
    <w:name w:val="header"/>
    <w:basedOn w:val="Normal"/>
    <w:link w:val="HeaderChar"/>
    <w:uiPriority w:val="99"/>
    <w:unhideWhenUsed/>
    <w:rsid w:val="00E118F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18F8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E118F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18F8"/>
    <w:rPr>
      <w:lang w:val="nl-NL"/>
    </w:rPr>
  </w:style>
  <w:style w:type="paragraph" w:styleId="NoSpacing">
    <w:name w:val="No Spacing"/>
    <w:uiPriority w:val="1"/>
    <w:qFormat/>
    <w:rsid w:val="00E118F8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118F8"/>
  </w:style>
  <w:style w:type="table" w:styleId="TableGrid">
    <w:name w:val="Table Grid"/>
    <w:basedOn w:val="TableNormal"/>
    <w:uiPriority w:val="39"/>
    <w:rsid w:val="00977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1B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B5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432AF"/>
    <w:rPr>
      <w:rFonts w:asciiTheme="majorHAnsi" w:eastAsiaTheme="majorEastAsia" w:hAnsiTheme="majorHAnsi" w:cstheme="majorBidi"/>
      <w:b/>
      <w:bCs/>
      <w:color w:val="7FCA4C" w:themeColor="accen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432AF"/>
    <w:rPr>
      <w:rFonts w:asciiTheme="majorHAnsi" w:eastAsiaTheme="majorEastAsia" w:hAnsiTheme="majorHAnsi" w:cstheme="majorBidi"/>
      <w:b/>
      <w:bCs/>
      <w:color w:val="7FCA4C" w:themeColor="accent1"/>
      <w:sz w:val="26"/>
      <w:szCs w:val="26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FC34B4"/>
    <w:rPr>
      <w:rFonts w:asciiTheme="majorHAnsi" w:eastAsiaTheme="majorEastAsia" w:hAnsiTheme="majorHAnsi" w:cstheme="majorBidi"/>
      <w:color w:val="317A74" w:themeColor="text1" w:themeTint="D8"/>
      <w:sz w:val="20"/>
      <w:szCs w:val="20"/>
      <w:lang w:val="nl-NL"/>
    </w:rPr>
  </w:style>
  <w:style w:type="character" w:styleId="PlaceholderText">
    <w:name w:val="Placeholder Text"/>
    <w:basedOn w:val="DefaultParagraphFont"/>
    <w:uiPriority w:val="99"/>
    <w:semiHidden/>
    <w:rsid w:val="00ED5A95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ED5A95"/>
    <w:pPr>
      <w:spacing w:line="259" w:lineRule="auto"/>
      <w:outlineLvl w:val="9"/>
    </w:pPr>
    <w:rPr>
      <w:b w:val="0"/>
      <w:bCs w:val="0"/>
      <w:color w:val="5DA02F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D5A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5A9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D5A95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27A9A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0F59F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284"/>
      <w:jc w:val="left"/>
    </w:pPr>
    <w:rPr>
      <w:rFonts w:ascii="Consolas" w:hAnsi="Consolas"/>
      <w:szCs w:val="18"/>
    </w:rPr>
  </w:style>
  <w:style w:type="character" w:customStyle="1" w:styleId="CodeChar">
    <w:name w:val="Code Char"/>
    <w:basedOn w:val="DefaultParagraphFont"/>
    <w:link w:val="Code"/>
    <w:rsid w:val="000F59FD"/>
    <w:rPr>
      <w:rFonts w:ascii="Consolas" w:hAnsi="Consolas"/>
      <w:color w:val="808080" w:themeColor="background1" w:themeShade="80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7918A4"/>
    <w:rPr>
      <w:b/>
      <w:bCs/>
    </w:rPr>
  </w:style>
  <w:style w:type="character" w:styleId="HTMLKeyboard">
    <w:name w:val="HTML Keyboard"/>
    <w:basedOn w:val="DefaultParagraphFont"/>
    <w:uiPriority w:val="99"/>
    <w:semiHidden/>
    <w:unhideWhenUsed/>
    <w:rsid w:val="007918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4D6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GB"/>
      <w14:ligatures w14:val="none"/>
    </w:rPr>
  </w:style>
  <w:style w:type="paragraph" w:styleId="BodyText">
    <w:name w:val="Body Text"/>
    <w:basedOn w:val="Normal"/>
    <w:link w:val="BodyTextChar"/>
    <w:semiHidden/>
    <w:unhideWhenUsed/>
    <w:qFormat/>
    <w:rsid w:val="00974D22"/>
    <w:pPr>
      <w:spacing w:before="180" w:after="180"/>
      <w:jc w:val="left"/>
    </w:pPr>
    <w:rPr>
      <w:color w:val="auto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974D22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rsid w:val="00974D22"/>
  </w:style>
  <w:style w:type="paragraph" w:customStyle="1" w:styleId="Compact">
    <w:name w:val="Compact"/>
    <w:basedOn w:val="BodyText"/>
    <w:qFormat/>
    <w:rsid w:val="00974D22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mcambre\Downloads\Interligo%20Word%20Template%20(new)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DB00FD6DCF48921665B8AEE63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F9CAC-4B63-E74B-8DEF-B6D3EFE255D0}"/>
      </w:docPartPr>
      <w:docPartBody>
        <w:p w:rsidR="00CA0376" w:rsidRDefault="00656B83">
          <w:pPr>
            <w:pStyle w:val="42E3DB00FD6DCF48921665B8AEE63327"/>
          </w:pPr>
          <w:r>
            <w:t>[Typ hier]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D4AD3-B7DC-4429-A300-CA242A8A1C8F}"/>
      </w:docPartPr>
      <w:docPartBody>
        <w:p w:rsidR="007F10FC" w:rsidRDefault="007F10FC">
          <w:r w:rsidRPr="00960CE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Poppins">
    <w:altName w:val="Cambria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9C"/>
    <w:rsid w:val="000A050A"/>
    <w:rsid w:val="00271F11"/>
    <w:rsid w:val="003F559C"/>
    <w:rsid w:val="00656B83"/>
    <w:rsid w:val="007F10FC"/>
    <w:rsid w:val="00907AEB"/>
    <w:rsid w:val="00951AA5"/>
    <w:rsid w:val="009F6904"/>
    <w:rsid w:val="00C55A61"/>
    <w:rsid w:val="00CA0376"/>
    <w:rsid w:val="00D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DB00FD6DCF48921665B8AEE63327">
    <w:name w:val="42E3DB00FD6DCF48921665B8AEE63327"/>
  </w:style>
  <w:style w:type="character" w:styleId="PlaceholderText">
    <w:name w:val="Placeholder Text"/>
    <w:basedOn w:val="DefaultParagraphFont"/>
    <w:uiPriority w:val="99"/>
    <w:semiHidden/>
    <w:rsid w:val="007F10F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theme/theme1.xml><?xml version="1.0" encoding="utf-8"?>
<a:theme xmlns:a="http://schemas.openxmlformats.org/drawingml/2006/main" name="Kantoorthema">
  <a:themeElements>
    <a:clrScheme name="Interligo - Colors">
      <a:dk1>
        <a:srgbClr val="204F4B"/>
      </a:dk1>
      <a:lt1>
        <a:srgbClr val="FFFFFF"/>
      </a:lt1>
      <a:dk2>
        <a:srgbClr val="44546A"/>
      </a:dk2>
      <a:lt2>
        <a:srgbClr val="EFF2ED"/>
      </a:lt2>
      <a:accent1>
        <a:srgbClr val="7FCA4C"/>
      </a:accent1>
      <a:accent2>
        <a:srgbClr val="ACE348"/>
      </a:accent2>
      <a:accent3>
        <a:srgbClr val="DDE8B7"/>
      </a:accent3>
      <a:accent4>
        <a:srgbClr val="87A7A3"/>
      </a:accent4>
      <a:accent5>
        <a:srgbClr val="006977"/>
      </a:accent5>
      <a:accent6>
        <a:srgbClr val="53B9C7"/>
      </a:accent6>
      <a:hlink>
        <a:srgbClr val="0563C1"/>
      </a:hlink>
      <a:folHlink>
        <a:srgbClr val="954F72"/>
      </a:folHlink>
    </a:clrScheme>
    <a:fontScheme name="Interligo">
      <a:majorFont>
        <a:latin typeface="Poppi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e15e4-db02-412a-a5bf-126641823d3b" xsi:nil="true"/>
    <lcf76f155ced4ddcb4097134ff3c332f xmlns="4b2cf151-dee5-4e4c-8c47-a9a6a21820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F07C12C7F3DE4B837DB91FD4654249" ma:contentTypeVersion="16" ma:contentTypeDescription="Create a new document." ma:contentTypeScope="" ma:versionID="009416f65081eeeec060a5fe5843cee2">
  <xsd:schema xmlns:xsd="http://www.w3.org/2001/XMLSchema" xmlns:xs="http://www.w3.org/2001/XMLSchema" xmlns:p="http://schemas.microsoft.com/office/2006/metadata/properties" xmlns:ns2="4b2cf151-dee5-4e4c-8c47-a9a6a21820ad" xmlns:ns3="525e15e4-db02-412a-a5bf-126641823d3b" targetNamespace="http://schemas.microsoft.com/office/2006/metadata/properties" ma:root="true" ma:fieldsID="5e03d0fd63293208c0db29f93f32f01b" ns2:_="" ns3:_="">
    <xsd:import namespace="4b2cf151-dee5-4e4c-8c47-a9a6a21820ad"/>
    <xsd:import namespace="525e15e4-db02-412a-a5bf-126641823d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cf151-dee5-4e4c-8c47-a9a6a2182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2998bec-b809-4b7b-a52a-864659d8be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e15e4-db02-412a-a5bf-126641823d3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b8458e8-8bc5-4023-9fa7-f3b6c58999a7}" ma:internalName="TaxCatchAll" ma:showField="CatchAllData" ma:web="525e15e4-db02-412a-a5bf-126641823d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391F63-7AA2-4CF8-A832-2D0084EEFC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6DAE2C-80A8-4AAD-904C-57765BD1DBD4}">
  <ds:schemaRefs>
    <ds:schemaRef ds:uri="http://schemas.microsoft.com/office/2006/metadata/properties"/>
    <ds:schemaRef ds:uri="http://schemas.microsoft.com/office/infopath/2007/PartnerControls"/>
    <ds:schemaRef ds:uri="525e15e4-db02-412a-a5bf-126641823d3b"/>
    <ds:schemaRef ds:uri="4b2cf151-dee5-4e4c-8c47-a9a6a21820ad"/>
  </ds:schemaRefs>
</ds:datastoreItem>
</file>

<file path=customXml/itemProps3.xml><?xml version="1.0" encoding="utf-8"?>
<ds:datastoreItem xmlns:ds="http://schemas.openxmlformats.org/officeDocument/2006/customXml" ds:itemID="{629BD2E2-4108-4A0B-9758-5DF53FA035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F116F2-12D4-4E42-8BC1-E386CA75D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2cf151-dee5-4e4c-8c47-a9a6a21820ad"/>
    <ds:schemaRef ds:uri="525e15e4-db02-412a-a5bf-126641823d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2e9296-a453-4d83-abce-f4ed147c2d02}" enabled="1" method="Privileged" siteId="{49c3d703-3579-47bf-a888-7c913fbdced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Interligo Word Template (new)(1).dotx</Template>
  <TotalTime>267</TotalTime>
  <Pages>7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Cambré</dc:creator>
  <cp:keywords/>
  <dc:description/>
  <cp:lastModifiedBy>Kenzo De Ruysscher</cp:lastModifiedBy>
  <cp:revision>19</cp:revision>
  <cp:lastPrinted>2024-01-16T04:59:00Z</cp:lastPrinted>
  <dcterms:created xsi:type="dcterms:W3CDTF">2026-01-29T09:42:00Z</dcterms:created>
  <dcterms:modified xsi:type="dcterms:W3CDTF">2026-01-29T15:38:00Z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0x010100E1F07C12C7F3DE4B837DB91FD4654249</vt:lpwstr>
  </property>
  <property fmtid="{D5CDD505-2E9C-101B-9397-08002B2CF9AE}" pid="3" name="MediaServiceImageTags">
    <vt:lpwstr/>
  </property>
</Properties>
</file>